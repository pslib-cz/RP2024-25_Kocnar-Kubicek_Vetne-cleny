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9471C" w14:textId="77777777" w:rsidR="00510C29" w:rsidRDefault="000C4596" w:rsidP="00341B93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60769641" wp14:editId="406F26E9">
                <wp:simplePos x="0" y="0"/>
                <wp:positionH relativeFrom="column">
                  <wp:posOffset>-109220</wp:posOffset>
                </wp:positionH>
                <wp:positionV relativeFrom="margin">
                  <wp:posOffset>-367665</wp:posOffset>
                </wp:positionV>
                <wp:extent cx="5579110" cy="579600"/>
                <wp:effectExtent l="0" t="0" r="0" b="0"/>
                <wp:wrapNone/>
                <wp:docPr id="1842935408" name="Textové po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110" cy="579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A00A35" w14:textId="77777777" w:rsidR="000C4596" w:rsidRPr="000C4596" w:rsidRDefault="000C4596">
                            <w:pPr>
                              <w:rPr>
                                <w:rFonts w:asciiTheme="majorHAnsi" w:hAnsiTheme="majorHAnsi" w:cstheme="majorHAnsi"/>
                              </w:rPr>
                            </w:pPr>
                            <w:r w:rsidRPr="000C4596">
                              <w:rPr>
                                <w:rFonts w:asciiTheme="majorHAnsi" w:hAnsiTheme="majorHAnsi" w:cstheme="majorHAnsi"/>
                                <w:color w:val="2B2B2B"/>
                                <w:sz w:val="21"/>
                                <w:szCs w:val="21"/>
                                <w:shd w:val="clear" w:color="auto" w:fill="FFFFFF"/>
                              </w:rPr>
                              <w:t>Střední průmyslová škola a Vyšší odborná škola, Liberec, příspěvková organizace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769641" id="_x0000_t202" coordsize="21600,21600" o:spt="202" path="m,l,21600r21600,l21600,xe">
                <v:stroke joinstyle="miter"/>
                <v:path gradientshapeok="t" o:connecttype="rect"/>
              </v:shapetype>
              <v:shape id="Textové pole 1" o:spid="_x0000_s1026" type="#_x0000_t202" style="position:absolute;left:0;text-align:left;margin-left:-8.6pt;margin-top:-28.95pt;width:439.3pt;height:45.65pt;z-index:251658242;visibility:visible;mso-wrap-style:square;mso-width-percent:100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" filled="f" stroked="f" strokeweight=".5pt">
                <v:textbox>
                  <w:txbxContent>
                    <w:p w14:paraId="5BA00A35" w14:textId="77777777" w:rsidR="000C4596" w:rsidRPr="000C4596" w:rsidRDefault="000C4596">
                      <w:pPr>
                        <w:rPr>
                          <w:rFonts w:asciiTheme="majorHAnsi" w:hAnsiTheme="majorHAnsi" w:cstheme="majorHAnsi"/>
                        </w:rPr>
                      </w:pPr>
                      <w:r w:rsidRPr="000C4596">
                        <w:rPr>
                          <w:rFonts w:asciiTheme="majorHAnsi" w:hAnsiTheme="majorHAnsi" w:cstheme="majorHAnsi"/>
                          <w:color w:val="2B2B2B"/>
                          <w:sz w:val="21"/>
                          <w:szCs w:val="21"/>
                          <w:shd w:val="clear" w:color="auto" w:fill="FFFFFF"/>
                        </w:rPr>
                        <w:t>Střední průmyslová škola a Vyšší odborná škola, Liberec, příspěvková organizace</w:t>
                      </w:r>
                    </w:p>
                  </w:txbxContent>
                </v:textbox>
                <w10:wrap anchory="margin"/>
              </v:shape>
            </w:pict>
          </mc:Fallback>
        </mc:AlternateContent>
      </w:r>
      <w:r w:rsidR="00341B93" w:rsidRPr="00341B93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1" layoutInCell="1" allowOverlap="1" wp14:anchorId="033496AF" wp14:editId="1385697B">
                <wp:simplePos x="0" y="0"/>
                <wp:positionH relativeFrom="margin">
                  <wp:align>right</wp:align>
                </wp:positionH>
                <wp:positionV relativeFrom="page">
                  <wp:posOffset>4833620</wp:posOffset>
                </wp:positionV>
                <wp:extent cx="4391660" cy="1199515"/>
                <wp:effectExtent l="0" t="0" r="2540" b="0"/>
                <wp:wrapNone/>
                <wp:docPr id="2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91660" cy="11995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Fonts w:asciiTheme="majorHAnsi" w:hAnsiTheme="majorHAnsi" w:cstheme="majorHAnsi"/>
                                <w:caps/>
                                <w:sz w:val="48"/>
                                <w:szCs w:val="48"/>
                              </w:rPr>
                              <w:alias w:val="Název"/>
                              <w:tag w:val=""/>
                              <w:id w:val="-83075792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16A47991" w14:textId="77777777" w:rsidR="00341B93" w:rsidRPr="00BA365E" w:rsidRDefault="00EA593D" w:rsidP="005415E3">
                                <w:pPr>
                                  <w:spacing w:line="259" w:lineRule="auto"/>
                                  <w:ind w:firstLine="0"/>
                                  <w:jc w:val="center"/>
                                  <w:rPr>
                                    <w:rFonts w:asciiTheme="majorHAnsi" w:hAnsiTheme="majorHAnsi" w:cstheme="majorHAnsi"/>
                                    <w:caps/>
                                    <w:sz w:val="48"/>
                                    <w:szCs w:val="48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aps/>
                                    <w:sz w:val="48"/>
                                    <w:szCs w:val="48"/>
                                  </w:rPr>
                                  <w:t>Šablona dokumentu MP</w:t>
                                </w:r>
                              </w:p>
                            </w:sdtContent>
                          </w:sdt>
                          <w:p w14:paraId="3ED85C69" w14:textId="77777777" w:rsidR="00341B93" w:rsidRPr="00BA365E" w:rsidRDefault="00341B93" w:rsidP="005415E3">
                            <w:pPr>
                              <w:spacing w:line="259" w:lineRule="auto"/>
                              <w:ind w:firstLine="0"/>
                              <w:jc w:val="center"/>
                              <w:rPr>
                                <w:rFonts w:asciiTheme="majorHAnsi" w:hAnsiTheme="majorHAnsi" w:cstheme="majorHAnsi"/>
                                <w:sz w:val="36"/>
                              </w:rPr>
                            </w:pPr>
                            <w:r w:rsidRPr="00BA365E">
                              <w:rPr>
                                <w:rFonts w:asciiTheme="majorHAnsi" w:hAnsiTheme="majorHAnsi" w:cstheme="majorHAnsi"/>
                                <w:sz w:val="36"/>
                              </w:rPr>
                              <w:t>Maturitní práce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33496AF" id="Text Box 19" o:spid="_x0000_s1027" type="#_x0000_t202" style="position:absolute;left:0;text-align:left;margin-left:294.6pt;margin-top:380.6pt;width:345.8pt;height:94.45pt;z-index:251658240;visibility:visible;mso-wrap-style:square;mso-width-percent:1000;mso-height-percent:20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" stroked="f">
                <v:textbox style="mso-fit-shape-to-text:t">
                  <w:txbxContent>
                    <w:sdt>
                      <w:sdtPr>
                        <w:rPr>
                          <w:rFonts w:asciiTheme="majorHAnsi" w:hAnsiTheme="majorHAnsi" w:cstheme="majorHAnsi"/>
                          <w:caps/>
                          <w:sz w:val="48"/>
                          <w:szCs w:val="48"/>
                        </w:rPr>
                        <w:alias w:val="Název"/>
                        <w:tag w:val=""/>
                        <w:id w:val="-830757928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Content>
                        <w:p w14:paraId="16A47991" w14:textId="77777777" w:rsidR="00341B93" w:rsidRPr="00BA365E" w:rsidRDefault="00EA593D" w:rsidP="005415E3">
                          <w:pPr>
                            <w:spacing w:line="259" w:lineRule="auto"/>
                            <w:ind w:firstLine="0"/>
                            <w:jc w:val="center"/>
                            <w:rPr>
                              <w:rFonts w:asciiTheme="majorHAnsi" w:hAnsiTheme="majorHAnsi" w:cstheme="majorHAnsi"/>
                              <w:caps/>
                              <w:sz w:val="48"/>
                              <w:szCs w:val="4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aps/>
                              <w:sz w:val="48"/>
                              <w:szCs w:val="48"/>
                            </w:rPr>
                            <w:t>Šablona dokumentu MP</w:t>
                          </w:r>
                        </w:p>
                      </w:sdtContent>
                    </w:sdt>
                    <w:p w14:paraId="3ED85C69" w14:textId="77777777" w:rsidR="00341B93" w:rsidRPr="00BA365E" w:rsidRDefault="00341B93" w:rsidP="005415E3">
                      <w:pPr>
                        <w:spacing w:line="259" w:lineRule="auto"/>
                        <w:ind w:firstLine="0"/>
                        <w:jc w:val="center"/>
                        <w:rPr>
                          <w:rFonts w:asciiTheme="majorHAnsi" w:hAnsiTheme="majorHAnsi" w:cstheme="majorHAnsi"/>
                          <w:sz w:val="36"/>
                        </w:rPr>
                      </w:pPr>
                      <w:r w:rsidRPr="00BA365E">
                        <w:rPr>
                          <w:rFonts w:asciiTheme="majorHAnsi" w:hAnsiTheme="majorHAnsi" w:cstheme="majorHAnsi"/>
                          <w:sz w:val="36"/>
                        </w:rPr>
                        <w:t>Maturitní práce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341B93" w:rsidRPr="00341B93"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002C461E" wp14:editId="3D8A9A61">
                <wp:simplePos x="0" y="0"/>
                <wp:positionH relativeFrom="margin">
                  <wp:align>left</wp:align>
                </wp:positionH>
                <wp:positionV relativeFrom="margin">
                  <wp:posOffset>7539990</wp:posOffset>
                </wp:positionV>
                <wp:extent cx="5114925" cy="1512000"/>
                <wp:effectExtent l="0" t="0" r="0" b="0"/>
                <wp:wrapNone/>
                <wp:docPr id="4" name="Text 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14925" cy="151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45F755" w14:textId="77777777" w:rsidR="00341B93" w:rsidRPr="00B003CF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B003CF">
                              <w:tab/>
                              <w:t>Autor</w:t>
                            </w:r>
                            <w:r w:rsidRPr="00B003CF">
                              <w:tab/>
                            </w:r>
                            <w:sdt>
                              <w:sdtPr>
                                <w:rPr>
                                  <w:b/>
                                </w:rPr>
                                <w:alias w:val="Autor"/>
                                <w:tag w:val=""/>
                                <w:id w:val="1736815080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:text/>
                              </w:sdtPr>
                              <w:sdtContent>
                                <w:r w:rsidR="00E11FD2">
                                  <w:rPr>
                                    <w:b/>
                                  </w:rPr>
                                  <w:t>jan.kocnar.022</w:t>
                                </w:r>
                              </w:sdtContent>
                            </w:sdt>
                          </w:p>
                          <w:p w14:paraId="022E711E" w14:textId="77777777" w:rsidR="00341B93" w:rsidRPr="00B003CF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B003CF">
                              <w:tab/>
                              <w:t>Obor</w:t>
                            </w:r>
                            <w:r w:rsidRPr="00B003CF">
                              <w:tab/>
                            </w:r>
                            <w:r w:rsidRPr="00B003CF">
                              <w:rPr>
                                <w:b/>
                              </w:rPr>
                              <w:t>Technické lyceum</w:t>
                            </w:r>
                          </w:p>
                          <w:p w14:paraId="4AB63B54" w14:textId="77777777" w:rsidR="00341B93" w:rsidRPr="00B003CF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 w:rsidRPr="00B003CF">
                              <w:tab/>
                              <w:t>Vedoucí práce</w:t>
                            </w:r>
                            <w:r w:rsidRPr="00B003CF">
                              <w:tab/>
                            </w:r>
                            <w:r w:rsidRPr="00B003CF">
                              <w:rPr>
                                <w:b/>
                              </w:rPr>
                              <w:t>Ing. Pavel Nováček</w:t>
                            </w:r>
                          </w:p>
                          <w:p w14:paraId="4C0EDE88" w14:textId="77777777" w:rsidR="00341B93" w:rsidRDefault="00341B93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  <w:rPr>
                                <w:b/>
                              </w:rPr>
                            </w:pPr>
                            <w:r w:rsidRPr="00B003CF">
                              <w:tab/>
                              <w:t>Školní rok</w:t>
                            </w:r>
                            <w:r w:rsidRPr="00B003CF">
                              <w:tab/>
                            </w:r>
                            <w:r>
                              <w:rPr>
                                <w:b/>
                              </w:rPr>
                              <w:t>202</w:t>
                            </w:r>
                            <w:r w:rsidR="003F6398">
                              <w:rPr>
                                <w:b/>
                              </w:rPr>
                              <w:t>3</w:t>
                            </w:r>
                            <w:r>
                              <w:rPr>
                                <w:b/>
                              </w:rPr>
                              <w:t>/202</w:t>
                            </w:r>
                            <w:r w:rsidR="003F6398">
                              <w:rPr>
                                <w:b/>
                              </w:rPr>
                              <w:t>4</w:t>
                            </w:r>
                          </w:p>
                          <w:p w14:paraId="717BF027" w14:textId="77777777" w:rsidR="00A0287D" w:rsidRDefault="00A0287D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 w:rsidRPr="00DB5D73">
                              <w:rPr>
                                <w:bCs/>
                              </w:rPr>
                              <w:t>Počet stran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>
                              <w:rPr>
                                <w:b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</w:rPr>
                              <w:instrText xml:space="preserve"> NUMPAGES  \* Arabic  \* MERGEFORMAT </w:instrText>
                            </w:r>
                            <w:r>
                              <w:rPr>
                                <w:b/>
                              </w:rPr>
                              <w:fldChar w:fldCharType="separate"/>
                            </w:r>
                            <w:r w:rsidR="00E11FD2">
                              <w:rPr>
                                <w:b/>
                                <w:noProof/>
                              </w:rPr>
                              <w:t>2</w:t>
                            </w:r>
                            <w:r>
                              <w:rPr>
                                <w:b/>
                              </w:rPr>
                              <w:fldChar w:fldCharType="end"/>
                            </w:r>
                          </w:p>
                          <w:p w14:paraId="3AB905D3" w14:textId="77777777" w:rsidR="00A0287D" w:rsidRPr="00B003CF" w:rsidRDefault="00A0287D" w:rsidP="00A12AE8">
                            <w:pPr>
                              <w:tabs>
                                <w:tab w:val="right" w:pos="4253"/>
                                <w:tab w:val="left" w:pos="4536"/>
                              </w:tabs>
                              <w:spacing w:line="259" w:lineRule="auto"/>
                              <w:ind w:firstLine="0"/>
                            </w:pPr>
                            <w:r>
                              <w:rPr>
                                <w:b/>
                              </w:rPr>
                              <w:tab/>
                            </w:r>
                            <w:r w:rsidRPr="00DB5D73">
                              <w:rPr>
                                <w:bCs/>
                              </w:rPr>
                              <w:t>Počet slov</w:t>
                            </w:r>
                            <w:r>
                              <w:rPr>
                                <w:b/>
                              </w:rPr>
                              <w:tab/>
                            </w:r>
                            <w:r w:rsidR="00DB5D73">
                              <w:rPr>
                                <w:b/>
                              </w:rPr>
                              <w:fldChar w:fldCharType="begin"/>
                            </w:r>
                            <w:r w:rsidR="00DB5D73">
                              <w:rPr>
                                <w:b/>
                              </w:rPr>
                              <w:instrText xml:space="preserve"> NUMWORDS  \* Arabic  \* MERGEFORMAT </w:instrText>
                            </w:r>
                            <w:r w:rsidR="00DB5D73">
                              <w:rPr>
                                <w:b/>
                              </w:rPr>
                              <w:fldChar w:fldCharType="separate"/>
                            </w:r>
                            <w:r w:rsidR="00E11FD2">
                              <w:rPr>
                                <w:b/>
                                <w:noProof/>
                              </w:rPr>
                              <w:t>1116</w:t>
                            </w:r>
                            <w:r w:rsidR="00DB5D73">
                              <w:rPr>
                                <w:b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100000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2C461E" id="Text Box 43" o:spid="_x0000_s1028" type="#_x0000_t202" style="position:absolute;left:0;text-align:left;margin-left:0;margin-top:593.7pt;width:402.75pt;height:119.05pt;z-index:251658241;visibility:visible;mso-wrap-style:square;mso-width-percent:100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10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" filled="f" stroked="f">
                <v:textbox>
                  <w:txbxContent>
                    <w:p w14:paraId="6745F755" w14:textId="77777777" w:rsidR="00341B93" w:rsidRPr="00B003CF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B003CF">
                        <w:tab/>
                        <w:t>Autor</w:t>
                      </w:r>
                      <w:r w:rsidRPr="00B003CF">
                        <w:tab/>
                      </w:r>
                      <w:sdt>
                        <w:sdtPr>
                          <w:rPr>
                            <w:b/>
                          </w:rPr>
                          <w:alias w:val="Autor"/>
                          <w:tag w:val=""/>
                          <w:id w:val="1736815080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r w:rsidR="00E11FD2">
                            <w:rPr>
                              <w:b/>
                            </w:rPr>
                            <w:t>jan.kocnar.022</w:t>
                          </w:r>
                        </w:sdtContent>
                      </w:sdt>
                    </w:p>
                    <w:p w14:paraId="022E711E" w14:textId="77777777" w:rsidR="00341B93" w:rsidRPr="00B003CF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B003CF">
                        <w:tab/>
                        <w:t>Obor</w:t>
                      </w:r>
                      <w:r w:rsidRPr="00B003CF">
                        <w:tab/>
                      </w:r>
                      <w:r w:rsidRPr="00B003CF">
                        <w:rPr>
                          <w:b/>
                        </w:rPr>
                        <w:t>Technické lyceum</w:t>
                      </w:r>
                    </w:p>
                    <w:p w14:paraId="4AB63B54" w14:textId="77777777" w:rsidR="00341B93" w:rsidRPr="00B003CF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 w:rsidRPr="00B003CF">
                        <w:tab/>
                        <w:t>Vedoucí práce</w:t>
                      </w:r>
                      <w:r w:rsidRPr="00B003CF">
                        <w:tab/>
                      </w:r>
                      <w:r w:rsidRPr="00B003CF">
                        <w:rPr>
                          <w:b/>
                        </w:rPr>
                        <w:t>Ing. Pavel Nováček</w:t>
                      </w:r>
                    </w:p>
                    <w:p w14:paraId="4C0EDE88" w14:textId="77777777" w:rsidR="00341B93" w:rsidRDefault="00341B93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  <w:rPr>
                          <w:b/>
                        </w:rPr>
                      </w:pPr>
                      <w:r w:rsidRPr="00B003CF">
                        <w:tab/>
                        <w:t>Školní rok</w:t>
                      </w:r>
                      <w:r w:rsidRPr="00B003CF">
                        <w:tab/>
                      </w:r>
                      <w:r>
                        <w:rPr>
                          <w:b/>
                        </w:rPr>
                        <w:t>202</w:t>
                      </w:r>
                      <w:r w:rsidR="003F6398">
                        <w:rPr>
                          <w:b/>
                        </w:rPr>
                        <w:t>3</w:t>
                      </w:r>
                      <w:r>
                        <w:rPr>
                          <w:b/>
                        </w:rPr>
                        <w:t>/202</w:t>
                      </w:r>
                      <w:r w:rsidR="003F6398">
                        <w:rPr>
                          <w:b/>
                        </w:rPr>
                        <w:t>4</w:t>
                      </w:r>
                    </w:p>
                    <w:p w14:paraId="717BF027" w14:textId="77777777" w:rsidR="00A0287D" w:rsidRDefault="00A0287D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ab/>
                      </w:r>
                      <w:r w:rsidRPr="00DB5D73">
                        <w:rPr>
                          <w:bCs/>
                        </w:rPr>
                        <w:t>Počet stran</w:t>
                      </w:r>
                      <w:r>
                        <w:rPr>
                          <w:b/>
                        </w:rPr>
                        <w:tab/>
                      </w:r>
                      <w:r>
                        <w:rPr>
                          <w:b/>
                        </w:rPr>
                        <w:fldChar w:fldCharType="begin"/>
                      </w:r>
                      <w:r>
                        <w:rPr>
                          <w:b/>
                        </w:rPr>
                        <w:instrText xml:space="preserve"> NUMPAGES  \* Arabic  \* MERGEFORMAT </w:instrText>
                      </w:r>
                      <w:r>
                        <w:rPr>
                          <w:b/>
                        </w:rPr>
                        <w:fldChar w:fldCharType="separate"/>
                      </w:r>
                      <w:r w:rsidR="00E11FD2">
                        <w:rPr>
                          <w:b/>
                          <w:noProof/>
                        </w:rPr>
                        <w:t>2</w:t>
                      </w:r>
                      <w:r>
                        <w:rPr>
                          <w:b/>
                        </w:rPr>
                        <w:fldChar w:fldCharType="end"/>
                      </w:r>
                    </w:p>
                    <w:p w14:paraId="3AB905D3" w14:textId="77777777" w:rsidR="00A0287D" w:rsidRPr="00B003CF" w:rsidRDefault="00A0287D" w:rsidP="00A12AE8">
                      <w:pPr>
                        <w:tabs>
                          <w:tab w:val="right" w:pos="4253"/>
                          <w:tab w:val="left" w:pos="4536"/>
                        </w:tabs>
                        <w:spacing w:line="259" w:lineRule="auto"/>
                        <w:ind w:firstLine="0"/>
                      </w:pPr>
                      <w:r>
                        <w:rPr>
                          <w:b/>
                        </w:rPr>
                        <w:tab/>
                      </w:r>
                      <w:r w:rsidRPr="00DB5D73">
                        <w:rPr>
                          <w:bCs/>
                        </w:rPr>
                        <w:t>Počet slov</w:t>
                      </w:r>
                      <w:r>
                        <w:rPr>
                          <w:b/>
                        </w:rPr>
                        <w:tab/>
                      </w:r>
                      <w:r w:rsidR="00DB5D73">
                        <w:rPr>
                          <w:b/>
                        </w:rPr>
                        <w:fldChar w:fldCharType="begin"/>
                      </w:r>
                      <w:r w:rsidR="00DB5D73">
                        <w:rPr>
                          <w:b/>
                        </w:rPr>
                        <w:instrText xml:space="preserve"> NUMWORDS  \* Arabic  \* MERGEFORMAT </w:instrText>
                      </w:r>
                      <w:r w:rsidR="00DB5D73">
                        <w:rPr>
                          <w:b/>
                        </w:rPr>
                        <w:fldChar w:fldCharType="separate"/>
                      </w:r>
                      <w:r w:rsidR="00E11FD2">
                        <w:rPr>
                          <w:b/>
                          <w:noProof/>
                        </w:rPr>
                        <w:t>1116</w:t>
                      </w:r>
                      <w:r w:rsidR="00DB5D73">
                        <w:rPr>
                          <w:b/>
                        </w:rPr>
                        <w:fldChar w:fldCharType="end"/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7B09AF5F" w14:textId="77777777" w:rsidR="00341B93" w:rsidRDefault="00341B93"/>
    <w:p w14:paraId="3D99C42D" w14:textId="77777777" w:rsidR="00341B93" w:rsidRDefault="000C4596">
      <w:pPr>
        <w:sectPr w:rsidR="00341B93" w:rsidSect="00F11CD7">
          <w:headerReference w:type="even" r:id="rId11"/>
          <w:footerReference w:type="default" r:id="rId12"/>
          <w:pgSz w:w="11906" w:h="16838"/>
          <w:pgMar w:top="1418" w:right="1418" w:bottom="1418" w:left="1418" w:header="709" w:footer="709" w:gutter="284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243" behindDoc="0" locked="0" layoutInCell="1" allowOverlap="1" wp14:anchorId="09515EE6" wp14:editId="11B24F63">
            <wp:simplePos x="0" y="0"/>
            <wp:positionH relativeFrom="margin">
              <wp:align>center</wp:align>
            </wp:positionH>
            <wp:positionV relativeFrom="paragraph">
              <wp:posOffset>824865</wp:posOffset>
            </wp:positionV>
            <wp:extent cx="971550" cy="971550"/>
            <wp:effectExtent l="0" t="0" r="0" b="0"/>
            <wp:wrapSquare wrapText="bothSides"/>
            <wp:docPr id="1511210300" name="Grafický 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21030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07C525" w14:textId="77777777" w:rsidR="00341B93" w:rsidRDefault="00341B93" w:rsidP="00341B93">
      <w:pPr>
        <w:pStyle w:val="Nezaazovannadpis"/>
      </w:pPr>
      <w:r>
        <w:lastRenderedPageBreak/>
        <w:t>Anotace</w:t>
      </w:r>
    </w:p>
    <w:p w14:paraId="7822EB43" w14:textId="77777777" w:rsidR="00341B93" w:rsidRDefault="00341B93" w:rsidP="00D06100">
      <w:r>
        <w:t>Práce se zabývá …</w:t>
      </w:r>
    </w:p>
    <w:p w14:paraId="6EA86CD6" w14:textId="77777777" w:rsidR="00341B93" w:rsidRDefault="00341B93" w:rsidP="00D06100">
      <w:r>
        <w:t>Vychází z …</w:t>
      </w:r>
    </w:p>
    <w:p w14:paraId="4E64458D" w14:textId="77777777" w:rsidR="00341B93" w:rsidRDefault="00341B93" w:rsidP="00D06100">
      <w:r>
        <w:t>Přináší …</w:t>
      </w:r>
    </w:p>
    <w:p w14:paraId="77CD1D24" w14:textId="77777777" w:rsidR="00E11FD2" w:rsidRDefault="00E11FD2" w:rsidP="00D06100"/>
    <w:p w14:paraId="12E3F600" w14:textId="5A86AABA" w:rsidR="00E11FD2" w:rsidRDefault="4379513F" w:rsidP="00D06100">
      <w:r>
        <w:t>P</w:t>
      </w:r>
      <w:r w:rsidR="6027C011">
        <w:t xml:space="preserve">ráce se zaměřuje na vývoj mobilní aplikace pro platformu Android, která má za cíl výuku a procvičování určování větných členů u žáků 6. a 7. třídy základních škol. Aplikace využívá algoritmus založený na binárním stromu pro </w:t>
      </w:r>
      <w:r w:rsidR="003C2391">
        <w:t>výuku</w:t>
      </w:r>
      <w:r w:rsidR="6027C011">
        <w:t xml:space="preserve"> větných členů a nabízí </w:t>
      </w:r>
      <w:r w:rsidR="00F3ECA7">
        <w:t xml:space="preserve">tři </w:t>
      </w:r>
      <w:r w:rsidR="6027C011">
        <w:t>hlavní funkce: režim výuky</w:t>
      </w:r>
      <w:r w:rsidR="159CCBEA">
        <w:t xml:space="preserve">, </w:t>
      </w:r>
      <w:r w:rsidR="6027C011">
        <w:t xml:space="preserve">režim procvičování </w:t>
      </w:r>
      <w:r w:rsidR="7F37964F">
        <w:t>a režim testu</w:t>
      </w:r>
      <w:r w:rsidR="6027C011">
        <w:t>. Cvičení budou založena na herních mechanikách a aplikace obsah</w:t>
      </w:r>
      <w:r w:rsidR="77E1EC63">
        <w:t>uje</w:t>
      </w:r>
      <w:r w:rsidR="6027C011">
        <w:t xml:space="preserve"> prvky gamifikace.</w:t>
      </w:r>
      <w:r w:rsidR="0031040E">
        <w:t xml:space="preserve"> Testy </w:t>
      </w:r>
      <w:r w:rsidR="00AC47DC">
        <w:t xml:space="preserve">budou </w:t>
      </w:r>
      <w:r w:rsidR="00CB56F8">
        <w:t>moci být vytvářeny učiteli s vyhodnocováním výsledků v reálném čase.</w:t>
      </w:r>
      <w:r w:rsidR="6027C011">
        <w:t xml:space="preserve"> Součástí projektu je také systém pro snadné vkládání, úpravy a rozšiřování testovacích vět a frází.</w:t>
      </w:r>
    </w:p>
    <w:p w14:paraId="4E6124A8" w14:textId="77777777" w:rsidR="00341B93" w:rsidRPr="00341B93" w:rsidRDefault="00341B93" w:rsidP="00341B93">
      <w:pPr>
        <w:pStyle w:val="Nezaazovannadpis"/>
        <w:rPr>
          <w:lang w:val="en-GB"/>
        </w:rPr>
      </w:pPr>
      <w:r w:rsidRPr="00341B93">
        <w:rPr>
          <w:lang w:val="en-GB"/>
        </w:rPr>
        <w:t>Summary</w:t>
      </w:r>
    </w:p>
    <w:p w14:paraId="7FC825E2" w14:textId="77777777" w:rsidR="00341B93" w:rsidRDefault="00341B93" w:rsidP="00D06100">
      <w:pPr>
        <w:rPr>
          <w:lang w:val="en-GB"/>
        </w:rPr>
      </w:pPr>
      <w:r w:rsidRPr="00341B93">
        <w:rPr>
          <w:lang w:val="en-GB"/>
        </w:rPr>
        <w:t>This work …</w:t>
      </w:r>
    </w:p>
    <w:p w14:paraId="3C623BAC" w14:textId="77777777" w:rsidR="00341B93" w:rsidRDefault="00341B93" w:rsidP="00341B93">
      <w:pPr>
        <w:pStyle w:val="Nezaazovannadpis"/>
      </w:pPr>
      <w:r w:rsidRPr="00341B93">
        <w:t>Čestné prohlášení</w:t>
      </w:r>
    </w:p>
    <w:p w14:paraId="1F9816F8" w14:textId="77777777" w:rsidR="00341B93" w:rsidRDefault="00341B93" w:rsidP="00D06100">
      <w:r>
        <w:t>Prohlašuji, že jsem předkládanou maturitní práci vypracoval sám</w:t>
      </w:r>
      <w:r w:rsidR="000F34C4">
        <w:t xml:space="preserve"> </w:t>
      </w:r>
      <w:r>
        <w:t>a uvedl jsem veškerou použitou literaturu a bibliografické citace.</w:t>
      </w:r>
    </w:p>
    <w:p w14:paraId="28B5E7A2" w14:textId="4D0BDC67" w:rsidR="00341B93" w:rsidRPr="00341B93" w:rsidRDefault="00341B93" w:rsidP="002570DC">
      <w:pPr>
        <w:pStyle w:val="Podpisovdek"/>
      </w:pPr>
      <w:r w:rsidRPr="00341B93">
        <w:t xml:space="preserve">V Liberci dne </w:t>
      </w:r>
      <w:fldSimple w:instr=" DATE   \* MERGEFORMAT ">
        <w:r w:rsidR="007D0BAB">
          <w:rPr>
            <w:noProof/>
          </w:rPr>
          <w:t>05.2025</w:t>
        </w:r>
      </w:fldSimple>
      <w:r w:rsidRPr="00341B93">
        <w:tab/>
      </w:r>
      <w:r w:rsidRPr="00341B93">
        <w:tab/>
      </w:r>
    </w:p>
    <w:p w14:paraId="65840CE3" w14:textId="77777777" w:rsidR="00341B93" w:rsidRPr="002570DC" w:rsidRDefault="00341B93" w:rsidP="00341B93">
      <w:pPr>
        <w:pStyle w:val="Jmnopodpodpisovmdkem"/>
      </w:pPr>
      <w:r w:rsidRPr="002570DC">
        <w:tab/>
      </w:r>
      <w:sdt>
        <w:sdtPr>
          <w:alias w:val="Autor"/>
          <w:tag w:val=""/>
          <w:id w:val="172458754"/>
          <w:placeholder>
            <w:docPart w:val="1EB783C6655D4587BA6B932365A3B46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proofErr w:type="gramStart"/>
          <w:r w:rsidR="00E11FD2">
            <w:t>jan.kocnar</w:t>
          </w:r>
          <w:proofErr w:type="gramEnd"/>
          <w:r w:rsidR="00E11FD2">
            <w:t>.022</w:t>
          </w:r>
        </w:sdtContent>
      </w:sdt>
    </w:p>
    <w:p w14:paraId="15EF54E8" w14:textId="77777777" w:rsidR="00341B93" w:rsidRDefault="00341B93" w:rsidP="002570DC">
      <w:pPr>
        <w:pStyle w:val="Jmnopodpodpisovmdkem"/>
        <w:sectPr w:rsidR="00341B93" w:rsidSect="00A758D8">
          <w:headerReference w:type="default" r:id="rId15"/>
          <w:footerReference w:type="default" r:id="rId16"/>
          <w:pgSz w:w="11906" w:h="16838" w:code="9"/>
          <w:pgMar w:top="1418" w:right="1418" w:bottom="1418" w:left="1418" w:header="709" w:footer="709" w:gutter="0"/>
          <w:cols w:space="708"/>
          <w:docGrid w:linePitch="360"/>
        </w:sectPr>
      </w:pPr>
    </w:p>
    <w:sdt>
      <w:sdtPr>
        <w:rPr>
          <w:rFonts w:asciiTheme="minorHAnsi" w:eastAsiaTheme="minorHAnsi" w:hAnsiTheme="minorHAnsi" w:cstheme="minorBidi"/>
          <w:sz w:val="24"/>
          <w:szCs w:val="22"/>
          <w:lang w:eastAsia="en-US"/>
        </w:rPr>
        <w:id w:val="1678041066"/>
        <w:docPartObj>
          <w:docPartGallery w:val="Table of Contents"/>
          <w:docPartUnique/>
        </w:docPartObj>
      </w:sdtPr>
      <w:sdtContent>
        <w:p w14:paraId="1999061A" w14:textId="77777777" w:rsidR="00236BCF" w:rsidRDefault="75D88A3E" w:rsidP="2EE51721">
          <w:pPr>
            <w:pStyle w:val="Nadpisobsahu"/>
          </w:pPr>
          <w:r>
            <w:t>Obsah</w:t>
          </w:r>
        </w:p>
        <w:p w14:paraId="20B00EDF" w14:textId="0858FA90" w:rsidR="00027DB3" w:rsidRDefault="2EE51721">
          <w:pPr>
            <w:pStyle w:val="Obsah1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r>
            <w:fldChar w:fldCharType="begin"/>
          </w:r>
          <w:r w:rsidR="00236BCF">
            <w:instrText>TOC \o "1-3" \z \u \h</w:instrText>
          </w:r>
          <w:r>
            <w:fldChar w:fldCharType="separate"/>
          </w:r>
          <w:hyperlink w:anchor="_Toc198234568" w:history="1">
            <w:r w:rsidR="00027DB3" w:rsidRPr="005A5864">
              <w:rPr>
                <w:rStyle w:val="Hypertextovodkaz"/>
                <w:noProof/>
              </w:rPr>
              <w:t>Úvod</w:t>
            </w:r>
            <w:r w:rsidR="00027DB3">
              <w:rPr>
                <w:noProof/>
                <w:webHidden/>
              </w:rPr>
              <w:tab/>
            </w:r>
            <w:r w:rsidR="00027DB3">
              <w:rPr>
                <w:noProof/>
                <w:webHidden/>
              </w:rPr>
              <w:fldChar w:fldCharType="begin"/>
            </w:r>
            <w:r w:rsidR="00027DB3">
              <w:rPr>
                <w:noProof/>
                <w:webHidden/>
              </w:rPr>
              <w:instrText xml:space="preserve"> PAGEREF _Toc198234568 \h </w:instrText>
            </w:r>
            <w:r w:rsidR="00027DB3">
              <w:rPr>
                <w:noProof/>
                <w:webHidden/>
              </w:rPr>
            </w:r>
            <w:r w:rsidR="00027DB3">
              <w:rPr>
                <w:noProof/>
                <w:webHidden/>
              </w:rPr>
              <w:fldChar w:fldCharType="separate"/>
            </w:r>
            <w:r w:rsidR="00027DB3">
              <w:rPr>
                <w:noProof/>
                <w:webHidden/>
              </w:rPr>
              <w:t>1</w:t>
            </w:r>
            <w:r w:rsidR="00027DB3">
              <w:rPr>
                <w:noProof/>
                <w:webHidden/>
              </w:rPr>
              <w:fldChar w:fldCharType="end"/>
            </w:r>
          </w:hyperlink>
        </w:p>
        <w:p w14:paraId="1D37577B" w14:textId="54BCE1A6" w:rsidR="00027DB3" w:rsidRDefault="00027DB3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69" w:history="1">
            <w:r w:rsidRPr="005A5864">
              <w:rPr>
                <w:rStyle w:val="Hypertextovodkaz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Existující aplikace a jejich limity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23D4AF" w14:textId="3B790CE7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70" w:history="1">
            <w:r w:rsidRPr="005A5864">
              <w:rPr>
                <w:rStyle w:val="Hypertextovodkaz"/>
                <w:noProof/>
              </w:rPr>
              <w:t>1.1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Umíme česky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336F5" w14:textId="5D1454BE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71" w:history="1">
            <w:r w:rsidRPr="005A5864">
              <w:rPr>
                <w:rStyle w:val="Hypertextovodkaz"/>
                <w:noProof/>
              </w:rPr>
              <w:t>1.2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Moje Čeština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038BC" w14:textId="1273E140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72" w:history="1">
            <w:r w:rsidRPr="005A5864">
              <w:rPr>
                <w:rStyle w:val="Hypertextovodkaz"/>
                <w:noProof/>
              </w:rPr>
              <w:t>1.3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Pravopisně.cz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0D5512" w14:textId="123E4987" w:rsidR="00027DB3" w:rsidRDefault="00027DB3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73" w:history="1">
            <w:r w:rsidRPr="005A5864">
              <w:rPr>
                <w:rStyle w:val="Hypertextovodkaz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Cíle práce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56608" w14:textId="16AF10CC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74" w:history="1">
            <w:r w:rsidRPr="005A5864">
              <w:rPr>
                <w:rStyle w:val="Hypertextovodkaz"/>
                <w:noProof/>
              </w:rPr>
              <w:t>2.1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Mobilní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84095" w14:textId="33E87D8E" w:rsidR="00027DB3" w:rsidRDefault="00027DB3">
          <w:pPr>
            <w:pStyle w:val="Obsah3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75" w:history="1">
            <w:r w:rsidRPr="005A5864">
              <w:rPr>
                <w:rStyle w:val="Hypertextovodkaz"/>
                <w:noProof/>
              </w:rPr>
              <w:t>2.1.1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Návrh UI a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281BF" w14:textId="535CB7DA" w:rsidR="00027DB3" w:rsidRDefault="00027DB3">
          <w:pPr>
            <w:pStyle w:val="Obsah3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76" w:history="1">
            <w:r w:rsidRPr="005A5864">
              <w:rPr>
                <w:rStyle w:val="Hypertextovodkaz"/>
                <w:noProof/>
              </w:rPr>
              <w:t>2.1.2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Gamifikace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872A0" w14:textId="3ACE7FED" w:rsidR="00027DB3" w:rsidRDefault="00027DB3">
          <w:pPr>
            <w:pStyle w:val="Obsah3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77" w:history="1">
            <w:r w:rsidRPr="005A5864">
              <w:rPr>
                <w:rStyle w:val="Hypertextovodkaz"/>
                <w:noProof/>
              </w:rPr>
              <w:t>2.1.3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Implementace výukových mechanik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522FE1" w14:textId="29763F2E" w:rsidR="00027DB3" w:rsidRDefault="00027DB3">
          <w:pPr>
            <w:pStyle w:val="Obsah3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78" w:history="1">
            <w:r w:rsidRPr="005A5864">
              <w:rPr>
                <w:rStyle w:val="Hypertextovodkaz"/>
                <w:noProof/>
              </w:rPr>
              <w:t>2.1.4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Implementace testů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396B7" w14:textId="47B54DE7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79" w:history="1">
            <w:r w:rsidRPr="005A5864">
              <w:rPr>
                <w:rStyle w:val="Hypertextovodkaz"/>
                <w:noProof/>
              </w:rPr>
              <w:t>2.2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B9CB5C" w14:textId="0DD0D3CD" w:rsidR="00027DB3" w:rsidRDefault="00027DB3">
          <w:pPr>
            <w:pStyle w:val="Obsah3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80" w:history="1">
            <w:r w:rsidRPr="005A5864">
              <w:rPr>
                <w:rStyle w:val="Hypertextovodkaz"/>
                <w:noProof/>
              </w:rPr>
              <w:t>2.2.1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B834E" w14:textId="61DCBE95" w:rsidR="00027DB3" w:rsidRDefault="00027DB3">
          <w:pPr>
            <w:pStyle w:val="Obsah3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81" w:history="1">
            <w:r w:rsidRPr="005A5864">
              <w:rPr>
                <w:rStyle w:val="Hypertextovodkaz"/>
                <w:noProof/>
              </w:rPr>
              <w:t>2.2.2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91CFB" w14:textId="4A497751" w:rsidR="00027DB3" w:rsidRDefault="00027DB3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82" w:history="1">
            <w:r w:rsidRPr="005A5864">
              <w:rPr>
                <w:rStyle w:val="Hypertextovodkaz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Plán a postup řešení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99444" w14:textId="50337FC4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83" w:history="1">
            <w:r w:rsidRPr="005A5864">
              <w:rPr>
                <w:rStyle w:val="Hypertextovodkaz"/>
                <w:noProof/>
              </w:rPr>
              <w:t>3.1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Analýza požadavků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9A854" w14:textId="03CD5A68" w:rsidR="00027DB3" w:rsidRDefault="00027DB3">
          <w:pPr>
            <w:pStyle w:val="Obsah3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84" w:history="1">
            <w:r w:rsidRPr="005A5864">
              <w:rPr>
                <w:rStyle w:val="Hypertextovodkaz"/>
                <w:noProof/>
              </w:rPr>
              <w:t>3.1.1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Funkční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B7E21" w14:textId="61FB5606" w:rsidR="00027DB3" w:rsidRDefault="00027DB3">
          <w:pPr>
            <w:pStyle w:val="Obsah3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85" w:history="1">
            <w:r w:rsidRPr="005A5864">
              <w:rPr>
                <w:rStyle w:val="Hypertextovodkaz"/>
                <w:noProof/>
              </w:rPr>
              <w:t>3.1.2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Nefunkční požadavky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B262C7" w14:textId="6EDBFB5C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86" w:history="1">
            <w:r w:rsidRPr="005A5864">
              <w:rPr>
                <w:rStyle w:val="Hypertextovodkaz"/>
                <w:noProof/>
              </w:rPr>
              <w:t>3.2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Výběr technologií a nástrojů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414E8" w14:textId="1436DB57" w:rsidR="00027DB3" w:rsidRDefault="00027DB3">
          <w:pPr>
            <w:pStyle w:val="Obsah3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87" w:history="1">
            <w:r w:rsidRPr="005A5864">
              <w:rPr>
                <w:rStyle w:val="Hypertextovodkaz"/>
                <w:noProof/>
              </w:rPr>
              <w:t>3.2.1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Mobilní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2CCFE" w14:textId="076D6AE7" w:rsidR="00027DB3" w:rsidRDefault="00027DB3">
          <w:pPr>
            <w:pStyle w:val="Obsah3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88" w:history="1">
            <w:r w:rsidRPr="005A5864">
              <w:rPr>
                <w:rStyle w:val="Hypertextovodkaz"/>
                <w:noProof/>
              </w:rPr>
              <w:t>3.2.2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EF568" w14:textId="5DB755CA" w:rsidR="00027DB3" w:rsidRDefault="00027DB3">
          <w:pPr>
            <w:pStyle w:val="Obsah3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89" w:history="1">
            <w:r w:rsidRPr="005A5864">
              <w:rPr>
                <w:rStyle w:val="Hypertextovodkaz"/>
                <w:noProof/>
              </w:rPr>
              <w:t>3.2.3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Databáze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9550D" w14:textId="027A1DA6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90" w:history="1">
            <w:r w:rsidRPr="005A5864">
              <w:rPr>
                <w:rStyle w:val="Hypertextovodkaz"/>
                <w:noProof/>
              </w:rPr>
              <w:t>3.3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Návrh UX a 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08507" w14:textId="58E032DD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91" w:history="1">
            <w:r w:rsidRPr="005A5864">
              <w:rPr>
                <w:rStyle w:val="Hypertextovodkaz"/>
                <w:noProof/>
              </w:rPr>
              <w:t>3.4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Správa a rozšiřování obsahu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C24F3" w14:textId="436553F3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92" w:history="1">
            <w:r w:rsidRPr="005A5864">
              <w:rPr>
                <w:rStyle w:val="Hypertextovodkaz"/>
                <w:noProof/>
              </w:rPr>
              <w:t>3.5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Zpětná vazba a iterace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25C17" w14:textId="230D4425" w:rsidR="00027DB3" w:rsidRDefault="00027DB3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93" w:history="1">
            <w:r w:rsidRPr="005A5864">
              <w:rPr>
                <w:rStyle w:val="Hypertextovodkaz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Realizace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3A1B8" w14:textId="60D7F4D6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94" w:history="1">
            <w:r w:rsidRPr="005A5864">
              <w:rPr>
                <w:rStyle w:val="Hypertextovodkaz"/>
                <w:noProof/>
              </w:rPr>
              <w:t>4.1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Návrh uživatelského rozhraní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FCEA2" w14:textId="4185BD03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95" w:history="1">
            <w:r w:rsidRPr="005A5864">
              <w:rPr>
                <w:rStyle w:val="Hypertextovodkaz"/>
                <w:noProof/>
              </w:rPr>
              <w:t>4.2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Vývoj backendu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6FEF0" w14:textId="420CED64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96" w:history="1">
            <w:r w:rsidRPr="005A5864">
              <w:rPr>
                <w:rStyle w:val="Hypertextovodkaz"/>
                <w:noProof/>
              </w:rPr>
              <w:t>4.3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Vývoj front-endu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EE7BE" w14:textId="400764E1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97" w:history="1">
            <w:r w:rsidRPr="005A5864">
              <w:rPr>
                <w:rStyle w:val="Hypertextovodkaz"/>
                <w:noProof/>
              </w:rPr>
              <w:t>4.4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Správa a rozšiřování obsahu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6AD2" w14:textId="3FF3F658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98" w:history="1">
            <w:r w:rsidRPr="005A5864">
              <w:rPr>
                <w:rStyle w:val="Hypertextovodkaz"/>
                <w:noProof/>
              </w:rPr>
              <w:t>4.5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Testování a ladění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7CB71" w14:textId="740AB8A3" w:rsidR="00027DB3" w:rsidRDefault="00027DB3">
          <w:pPr>
            <w:pStyle w:val="Obsah2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599" w:history="1">
            <w:r w:rsidRPr="005A5864">
              <w:rPr>
                <w:rStyle w:val="Hypertextovodkaz"/>
                <w:noProof/>
              </w:rPr>
              <w:t>4.6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Publikace aplikace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456AA" w14:textId="40003BE2" w:rsidR="00027DB3" w:rsidRDefault="00027DB3">
          <w:pPr>
            <w:pStyle w:val="Obsah1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600" w:history="1">
            <w:r w:rsidRPr="005A5864">
              <w:rPr>
                <w:rStyle w:val="Hypertextovodkaz"/>
                <w:noProof/>
              </w:rPr>
              <w:t>Závěr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ED7C77" w14:textId="7175BBAE" w:rsidR="00027DB3" w:rsidRDefault="00027DB3">
          <w:pPr>
            <w:pStyle w:val="Obsah1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601" w:history="1">
            <w:r w:rsidRPr="005A5864">
              <w:rPr>
                <w:rStyle w:val="Hypertextovodkaz"/>
                <w:noProof/>
              </w:rPr>
              <w:t>Seznam zkratek a odborných výrazů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CD0B9" w14:textId="10924FC4" w:rsidR="00027DB3" w:rsidRDefault="00027DB3">
          <w:pPr>
            <w:pStyle w:val="Obsah1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602" w:history="1">
            <w:r w:rsidRPr="005A5864">
              <w:rPr>
                <w:rStyle w:val="Hypertextovodkaz"/>
                <w:noProof/>
              </w:rPr>
              <w:t>Seznam obrázků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02DD7" w14:textId="1F1EAF1A" w:rsidR="00027DB3" w:rsidRDefault="00027DB3">
          <w:pPr>
            <w:pStyle w:val="Obsah1"/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603" w:history="1">
            <w:r w:rsidRPr="005A5864">
              <w:rPr>
                <w:rStyle w:val="Hypertextovodkaz"/>
                <w:noProof/>
              </w:rPr>
              <w:t>Použité zdroje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B427C" w14:textId="0B62212C" w:rsidR="00027DB3" w:rsidRDefault="00027DB3">
          <w:pPr>
            <w:pStyle w:val="Obsah1"/>
            <w:tabs>
              <w:tab w:val="left" w:pos="720"/>
            </w:tabs>
            <w:rPr>
              <w:rFonts w:eastAsiaTheme="minorEastAsia"/>
              <w:noProof/>
              <w:kern w:val="2"/>
              <w:szCs w:val="24"/>
              <w:lang w:val="en-GB" w:eastAsia="en-GB"/>
              <w14:ligatures w14:val="standardContextual"/>
            </w:rPr>
          </w:pPr>
          <w:hyperlink w:anchor="_Toc198234604" w:history="1">
            <w:r w:rsidRPr="005A5864">
              <w:rPr>
                <w:rStyle w:val="Hypertextovodkaz"/>
                <w:noProof/>
              </w:rPr>
              <w:t>A.</w:t>
            </w:r>
            <w:r>
              <w:rPr>
                <w:rFonts w:eastAsiaTheme="minorEastAsia"/>
                <w:noProof/>
                <w:kern w:val="2"/>
                <w:szCs w:val="24"/>
                <w:lang w:val="en-GB" w:eastAsia="en-GB"/>
                <w14:ligatures w14:val="standardContextual"/>
              </w:rPr>
              <w:tab/>
            </w:r>
            <w:r w:rsidRPr="005A5864">
              <w:rPr>
                <w:rStyle w:val="Hypertextovodkaz"/>
                <w:noProof/>
              </w:rPr>
              <w:t>Seznam přiložených souborů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_Toc198234604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69BCA9" w14:textId="38525D6C" w:rsidR="2EE51721" w:rsidRDefault="2EE51721" w:rsidP="2EE51721">
          <w:pPr>
            <w:pStyle w:val="Obsah1"/>
            <w:tabs>
              <w:tab w:val="clear" w:pos="9072"/>
              <w:tab w:val="left" w:pos="480"/>
              <w:tab w:val="right" w:leader="dot" w:pos="9060"/>
            </w:tabs>
            <w:rPr>
              <w:rStyle w:val="Hypertextovodkaz"/>
            </w:rPr>
          </w:pPr>
          <w:r>
            <w:fldChar w:fldCharType="end"/>
          </w:r>
        </w:p>
      </w:sdtContent>
    </w:sdt>
    <w:p w14:paraId="57457470" w14:textId="77777777" w:rsidR="00236BCF" w:rsidRDefault="00236BCF"/>
    <w:p w14:paraId="1E90E22D" w14:textId="77777777" w:rsidR="00473CE3" w:rsidRDefault="00473CE3" w:rsidP="00473CE3">
      <w:pPr>
        <w:rPr>
          <w:lang w:eastAsia="cs-CZ"/>
        </w:rPr>
      </w:pPr>
    </w:p>
    <w:p w14:paraId="3741AAFF" w14:textId="77777777" w:rsidR="0082261A" w:rsidRDefault="0082261A" w:rsidP="00473CE3">
      <w:pPr>
        <w:rPr>
          <w:lang w:eastAsia="cs-CZ"/>
        </w:rPr>
        <w:sectPr w:rsidR="0082261A" w:rsidSect="00566029">
          <w:footerReference w:type="default" r:id="rId17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6D49B986" w14:textId="77777777" w:rsidR="00341B93" w:rsidRDefault="7BFEBABA" w:rsidP="00B06BFF">
      <w:pPr>
        <w:pStyle w:val="Neslovannadpis"/>
      </w:pPr>
      <w:bookmarkStart w:id="0" w:name="_Toc86047591"/>
      <w:bookmarkStart w:id="1" w:name="_Toc86055198"/>
      <w:bookmarkStart w:id="2" w:name="_Toc198234568"/>
      <w:r>
        <w:lastRenderedPageBreak/>
        <w:t>Úvod</w:t>
      </w:r>
      <w:bookmarkEnd w:id="0"/>
      <w:bookmarkEnd w:id="1"/>
      <w:bookmarkEnd w:id="2"/>
    </w:p>
    <w:p w14:paraId="56349DF4" w14:textId="77777777" w:rsidR="007455EB" w:rsidRPr="007455EB" w:rsidRDefault="007455EB" w:rsidP="007455EB">
      <w:pPr>
        <w:pStyle w:val="Sta"/>
        <w:rPr>
          <w:lang w:val="en-GB"/>
        </w:rPr>
      </w:pPr>
      <w:r w:rsidRPr="007455EB">
        <w:rPr>
          <w:lang w:val="en-GB"/>
        </w:rPr>
        <w:t xml:space="preserve">Výuka českého jazyka na základních školách je nezbytnou součástí vzdělávacího procesu, přičemž jednou z klíčových oblastí je správné určování větných členů. Tento jev představuje pro mnoho žáků 6. a 7. tříd značnou výzvu, která vyžaduje systematické </w:t>
      </w:r>
      <w:proofErr w:type="gramStart"/>
      <w:r w:rsidRPr="007455EB">
        <w:rPr>
          <w:lang w:val="en-GB"/>
        </w:rPr>
        <w:t>a</w:t>
      </w:r>
      <w:proofErr w:type="gramEnd"/>
      <w:r w:rsidRPr="007455EB">
        <w:rPr>
          <w:lang w:val="en-GB"/>
        </w:rPr>
        <w:t xml:space="preserve"> efektivní procvičování. V současnosti existuje několik online nástrojů a webových aplikací zaměřených na gramatickou výuku, avšak nedostatek mobilních aplikací se specializací na větné členy omezuje možnosti využití moderních technologií ve výuce.</w:t>
      </w:r>
    </w:p>
    <w:p w14:paraId="3B9C71C2" w14:textId="77777777" w:rsidR="007455EB" w:rsidRPr="007455EB" w:rsidRDefault="007455EB" w:rsidP="007455EB">
      <w:pPr>
        <w:pStyle w:val="Sta"/>
        <w:rPr>
          <w:lang w:val="en-GB"/>
        </w:rPr>
      </w:pPr>
      <w:r w:rsidRPr="007455EB">
        <w:rPr>
          <w:lang w:val="en-GB"/>
        </w:rPr>
        <w:t xml:space="preserve">Cílem této práce je vytvořit mobilní aplikaci pro platformu Android, která bude sloužit k interaktivnímu procvičování určování větných členů formou herních úloh s integrovanou nápovědou. Aplikace bude vyvíjena v prostředí React Native a využije algoritmus založený na binárním stromu pro analýzu vět. Součástí projektu je také návrh systému pro správu testovacího obsahu, který umožní snadné doplňování </w:t>
      </w:r>
      <w:proofErr w:type="gramStart"/>
      <w:r w:rsidRPr="007455EB">
        <w:rPr>
          <w:lang w:val="en-GB"/>
        </w:rPr>
        <w:t>a</w:t>
      </w:r>
      <w:proofErr w:type="gramEnd"/>
      <w:r w:rsidRPr="007455EB">
        <w:rPr>
          <w:lang w:val="en-GB"/>
        </w:rPr>
        <w:t xml:space="preserve"> aktualizaci výukových materiálů.</w:t>
      </w:r>
    </w:p>
    <w:p w14:paraId="7BC4EA54" w14:textId="77777777" w:rsidR="007455EB" w:rsidRPr="007455EB" w:rsidRDefault="007455EB" w:rsidP="007455EB">
      <w:pPr>
        <w:pStyle w:val="Sta"/>
        <w:rPr>
          <w:lang w:val="en-GB"/>
        </w:rPr>
      </w:pPr>
      <w:r w:rsidRPr="007455EB">
        <w:rPr>
          <w:lang w:val="en-GB"/>
        </w:rPr>
        <w:t>Tato práce přispěje k modernizaci výuky českého jazyka a poskytne žákům i učitelům efektivní nástroj podporující aktivní a zábavné učení. Dále poslouží jako základ pro případné rozšíření a další vývoj aplikace v oblasti digitálního vzdělávání.</w:t>
      </w:r>
    </w:p>
    <w:p w14:paraId="773B1C15" w14:textId="77777777" w:rsidR="007455EB" w:rsidRDefault="007455EB" w:rsidP="007455EB">
      <w:pPr>
        <w:pStyle w:val="Sta"/>
        <w:rPr>
          <w:lang w:eastAsia="en-US"/>
        </w:rPr>
      </w:pPr>
    </w:p>
    <w:p w14:paraId="7B9D0CEC" w14:textId="77777777" w:rsidR="007455EB" w:rsidRPr="007455EB" w:rsidRDefault="007455EB" w:rsidP="007455EB">
      <w:pPr>
        <w:pStyle w:val="Sta"/>
        <w:rPr>
          <w:lang w:eastAsia="en-US"/>
        </w:rPr>
      </w:pPr>
    </w:p>
    <w:p w14:paraId="405F2F0F" w14:textId="77777777" w:rsidR="00A758D8" w:rsidRDefault="00A758D8" w:rsidP="00394D8A">
      <w:r>
        <w:t xml:space="preserve">Proč já vlastně tuto práci </w:t>
      </w:r>
      <w:r w:rsidR="00566029">
        <w:t>píšu</w:t>
      </w:r>
      <w:r>
        <w:t xml:space="preserve"> …</w:t>
      </w:r>
    </w:p>
    <w:p w14:paraId="1E9D2326" w14:textId="77777777" w:rsidR="00A758D8" w:rsidRPr="00394D8A" w:rsidRDefault="00A758D8" w:rsidP="00394D8A">
      <w:pPr>
        <w:rPr>
          <w:color w:val="FF0000"/>
        </w:rPr>
      </w:pPr>
      <w:r w:rsidRPr="00394D8A">
        <w:rPr>
          <w:color w:val="FF0000"/>
        </w:rPr>
        <w:t xml:space="preserve">Nastavte </w:t>
      </w:r>
      <w:r w:rsidRPr="00394D8A">
        <w:rPr>
          <w:b/>
          <w:bCs/>
          <w:color w:val="FF0000"/>
        </w:rPr>
        <w:t>název</w:t>
      </w:r>
      <w:r w:rsidRPr="00394D8A">
        <w:rPr>
          <w:color w:val="FF0000"/>
        </w:rPr>
        <w:t xml:space="preserve"> dokumentu a </w:t>
      </w:r>
      <w:r w:rsidRPr="00394D8A">
        <w:rPr>
          <w:b/>
          <w:bCs/>
          <w:color w:val="FF0000"/>
        </w:rPr>
        <w:t>autora</w:t>
      </w:r>
      <w:r w:rsidRPr="00394D8A">
        <w:rPr>
          <w:color w:val="FF0000"/>
        </w:rPr>
        <w:t xml:space="preserve"> v nabídce Soubor/</w:t>
      </w:r>
      <w:r w:rsidR="00566029" w:rsidRPr="00394D8A">
        <w:rPr>
          <w:color w:val="FF0000"/>
        </w:rPr>
        <w:t>Informa</w:t>
      </w:r>
      <w:r w:rsidR="0023432B" w:rsidRPr="00394D8A">
        <w:rPr>
          <w:color w:val="FF0000"/>
        </w:rPr>
        <w:t>ce</w:t>
      </w:r>
      <w:r w:rsidRPr="00394D8A">
        <w:rPr>
          <w:color w:val="FF0000"/>
        </w:rPr>
        <w:t>.</w:t>
      </w:r>
    </w:p>
    <w:p w14:paraId="0D5A3456" w14:textId="77777777" w:rsidR="00A758D8" w:rsidRDefault="00A758D8" w:rsidP="00394D8A">
      <w:pPr>
        <w:rPr>
          <w:color w:val="FF0000"/>
        </w:rPr>
      </w:pPr>
      <w:r w:rsidRPr="00394D8A">
        <w:rPr>
          <w:color w:val="FF0000"/>
        </w:rPr>
        <w:t>Pro vkládání zdrojů použijte Reference/Spravovat prameny.</w:t>
      </w:r>
    </w:p>
    <w:p w14:paraId="26039281" w14:textId="77777777" w:rsidR="007455EB" w:rsidRPr="00394D8A" w:rsidRDefault="007455EB" w:rsidP="00394D8A">
      <w:pPr>
        <w:rPr>
          <w:color w:val="FF0000"/>
        </w:rPr>
      </w:pPr>
    </w:p>
    <w:p w14:paraId="51109A18" w14:textId="3DD17404" w:rsidR="00566029" w:rsidRDefault="1C38B6C6" w:rsidP="00C143A9">
      <w:pPr>
        <w:pStyle w:val="Nadpis1"/>
      </w:pPr>
      <w:bookmarkStart w:id="3" w:name="_Toc198234569"/>
      <w:r w:rsidRPr="2EE51721">
        <w:lastRenderedPageBreak/>
        <w:t>Existující aplikace a jejich limity</w:t>
      </w:r>
      <w:bookmarkEnd w:id="3"/>
    </w:p>
    <w:p w14:paraId="04F46AEE" w14:textId="56208211" w:rsidR="00566029" w:rsidRDefault="00E84196" w:rsidP="00375310">
      <w:r w:rsidRPr="00E84196">
        <w:t xml:space="preserve">Na trhu existuje několik webových aplikací zaměřených na výuku a procvičování větných členů, ale žádná </w:t>
      </w:r>
      <w:r w:rsidR="00A66122">
        <w:t xml:space="preserve">z nich nenabízí </w:t>
      </w:r>
      <w:r w:rsidRPr="00E84196">
        <w:t>nativní aplikac</w:t>
      </w:r>
      <w:r w:rsidR="00A66122">
        <w:t>i</w:t>
      </w:r>
      <w:r w:rsidRPr="00E84196">
        <w:t xml:space="preserve"> určen</w:t>
      </w:r>
      <w:r w:rsidR="00A66122">
        <w:t>ou</w:t>
      </w:r>
      <w:r w:rsidRPr="00E84196">
        <w:t xml:space="preserve"> přímo pro mobilní platformu Android. Dostupné nástroje bývají často statické, bez možnosti adaptivního přizpůsobení úrovně znalostí uživatele</w:t>
      </w:r>
      <w:r w:rsidR="004807EA">
        <w:t>, moderního vzhledu a ovládání</w:t>
      </w:r>
      <w:r w:rsidRPr="00E84196">
        <w:t>. Chybí jim podpora moderních výukových metod, jako je gamifikace</w:t>
      </w:r>
      <w:r>
        <w:t>.</w:t>
      </w:r>
      <w:r w:rsidR="00E11178">
        <w:t xml:space="preserve"> </w:t>
      </w:r>
      <w:r w:rsidR="00375310">
        <w:t xml:space="preserve">A žádná z nejznámějších platforem nenabízí </w:t>
      </w:r>
      <w:r w:rsidR="009606D6">
        <w:t>žádné nástroje pro učitele, jako je například tvorba a následné vyhodnocení testů.</w:t>
      </w:r>
    </w:p>
    <w:p w14:paraId="03EC0DDD" w14:textId="518B2CDC" w:rsidR="7CD0B2E2" w:rsidRDefault="7CD0B2E2" w:rsidP="00C143A9">
      <w:pPr>
        <w:pStyle w:val="Nadpis2"/>
      </w:pPr>
      <w:bookmarkStart w:id="4" w:name="_Toc198234570"/>
      <w:r>
        <w:t>Umíme česky</w:t>
      </w:r>
      <w:bookmarkEnd w:id="4"/>
    </w:p>
    <w:p w14:paraId="4933DB20" w14:textId="4661502E" w:rsidR="00253D11" w:rsidRDefault="00253D11" w:rsidP="00253D11">
      <w:r>
        <w:t>Webový portál Umíme česky je jednou z nejrozšířenějších online platforem pro výuku českého jazyka. Nabízí široké spektrum cvičení zaměřených na gramatiku, pravopis, slovní zásobu i větnou stavbu. Uživatelé si mohou volit mezi různými úrovněmi obtížnosti a získávat okamžitou zpětnou vazbu ke svým odpovědím. V oblasti určování větných členů však portál nabízí jen omezené mno</w:t>
      </w:r>
      <w:r w:rsidR="00EF5FC9">
        <w:t xml:space="preserve">žství </w:t>
      </w:r>
      <w:r w:rsidR="0040214B">
        <w:t>vět a typů úloh.</w:t>
      </w:r>
    </w:p>
    <w:p w14:paraId="45E359AA" w14:textId="1E4DC7E2" w:rsidR="0040214B" w:rsidRDefault="00253D11" w:rsidP="00253D11">
      <w:r>
        <w:t>Platforma funguje výhradně jako webová aplikace a neexistuje její plnohodnotná mobilní verze. Uživatelské rozhraní je z hlediska moderních standardů částečně zastaralé a některé ovládací prvky působí neintuitivně. Kromě toho platforma nenabízí žádný nástroj pro tvorbu vlastních cvičení nebo testů ze strany učitele, což značně omezuje její flexibilitu při výuce.</w:t>
      </w:r>
    </w:p>
    <w:p w14:paraId="42882A11" w14:textId="2CD2F089" w:rsidR="008E26A9" w:rsidRDefault="008E26A9" w:rsidP="0040214B">
      <w:pPr>
        <w:pStyle w:val="Nadpis2"/>
      </w:pPr>
      <w:bookmarkStart w:id="5" w:name="_Toc198234571"/>
      <w:r>
        <w:t xml:space="preserve">Moje </w:t>
      </w:r>
      <w:bookmarkEnd w:id="5"/>
      <w:r w:rsidR="00BD6F7E">
        <w:t>čeština</w:t>
      </w:r>
    </w:p>
    <w:p w14:paraId="2E10E7B6" w14:textId="4D3EDE20" w:rsidR="00E23D82" w:rsidRDefault="00E23D82" w:rsidP="00E23D82">
      <w:r>
        <w:t xml:space="preserve">Webová stránka Moje </w:t>
      </w:r>
      <w:r w:rsidR="00BD6F7E">
        <w:t>čeština</w:t>
      </w:r>
      <w:r>
        <w:t xml:space="preserve"> slouží jako rozsáhlý jazykový portál, který poskytuje teoretické výklady české gramatiky, přehledy jazykových jevů a základní procvičování prostřednictvím jednoduchých testů.</w:t>
      </w:r>
    </w:p>
    <w:p w14:paraId="4BCDB515" w14:textId="7BC932C8" w:rsidR="00E23D82" w:rsidRDefault="00E23D82" w:rsidP="00E23D82">
      <w:r>
        <w:t xml:space="preserve">V oblasti větných členů portál nabízí především teoretické vysvětlení s několika málo doprovodnými cvičeními, které mají velmi nepřehledné a </w:t>
      </w:r>
      <w:r w:rsidR="00BD6F7E">
        <w:t>nepraktické</w:t>
      </w:r>
      <w:r>
        <w:t xml:space="preserve"> ovládání a její grafické rozhraní odpovídá spíše informačnímu webu než výukové aplikaci.</w:t>
      </w:r>
    </w:p>
    <w:p w14:paraId="131BC44A" w14:textId="77777777" w:rsidR="008238BB" w:rsidRDefault="00196F74" w:rsidP="008238BB">
      <w:pPr>
        <w:keepNext/>
      </w:pPr>
      <w:r w:rsidRPr="00196F74">
        <w:lastRenderedPageBreak/>
        <w:drawing>
          <wp:inline distT="0" distB="0" distL="0" distR="0" wp14:anchorId="663E1D1C" wp14:editId="68F6A401">
            <wp:extent cx="2284730" cy="4000500"/>
            <wp:effectExtent l="0" t="0" r="1270" b="0"/>
            <wp:docPr id="1741639202" name="Obrázek 1" descr="Obsah obrázku text, snímek obrazovky, software, Písmo&#10;&#10;Obsah vygenerovaný umělou inteligencí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39202" name="Obrázek 1" descr="Obsah obrázku text, snímek obrazovky, software, Písmo&#10;&#10;Obsah vygenerovaný umělou inteligencí může být nesprávný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CF833" w14:textId="6500F048" w:rsidR="00196F74" w:rsidRPr="00E23D82" w:rsidRDefault="008238BB" w:rsidP="008238BB">
      <w:pPr>
        <w:pStyle w:val="Titulek"/>
        <w:jc w:val="both"/>
      </w:pPr>
      <w:r>
        <w:t xml:space="preserve">Obrázek </w:t>
      </w:r>
      <w:r>
        <w:fldChar w:fldCharType="begin"/>
      </w:r>
      <w:r>
        <w:instrText xml:space="preserve"> SEQ Obrázek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rPr>
          <w:noProof/>
        </w:rPr>
        <w:t xml:space="preserve"> - Ukázka procvičování na stránce Moje Čeština</w:t>
      </w:r>
    </w:p>
    <w:p w14:paraId="4D789071" w14:textId="67224BD3" w:rsidR="006F2CA3" w:rsidRDefault="006F2CA3" w:rsidP="00C143A9">
      <w:pPr>
        <w:pStyle w:val="Nadpis2"/>
      </w:pPr>
      <w:bookmarkStart w:id="6" w:name="_Toc198234572"/>
      <w:r>
        <w:t>Pravopisně</w:t>
      </w:r>
      <w:r w:rsidR="00153D08">
        <w:t>.cz</w:t>
      </w:r>
      <w:bookmarkEnd w:id="6"/>
    </w:p>
    <w:p w14:paraId="1B11FCC1" w14:textId="4D0BDD3F" w:rsidR="001F524D" w:rsidRPr="001F524D" w:rsidRDefault="000C33B2" w:rsidP="001F524D">
      <w:r w:rsidRPr="000C33B2">
        <w:t>https://www.pravopisne.cz/vetne-rozbory/skladba-vet-syntax/vetne-cleny/</w:t>
      </w:r>
    </w:p>
    <w:p w14:paraId="77B74901" w14:textId="77777777" w:rsidR="006F2CA3" w:rsidRPr="006F2CA3" w:rsidRDefault="006F2CA3" w:rsidP="006F2CA3"/>
    <w:p w14:paraId="653522E2" w14:textId="77777777" w:rsidR="008E26A9" w:rsidRDefault="008E26A9" w:rsidP="00D06100"/>
    <w:p w14:paraId="1D300BAC" w14:textId="0C59B5E9" w:rsidR="0023432B" w:rsidRDefault="50350FAA" w:rsidP="2EE51721">
      <w:pPr>
        <w:pStyle w:val="Nadpis1"/>
      </w:pPr>
      <w:bookmarkStart w:id="7" w:name="_Toc198234573"/>
      <w:r w:rsidRPr="2EE51721">
        <w:lastRenderedPageBreak/>
        <w:t>Cíle práce</w:t>
      </w:r>
      <w:bookmarkEnd w:id="7"/>
    </w:p>
    <w:p w14:paraId="573C7536" w14:textId="56365A33" w:rsidR="0023432B" w:rsidRDefault="00FD42DD" w:rsidP="00F96D91">
      <w:r w:rsidRPr="00FD42DD">
        <w:t>Cílem této práce je navrhnout a vytvořit výukovou mobilní aplikaci pro platformu Android, která slouží k procvičování a upevňování znalostí větných členů. Aplikace je určena především pro žáky 6. a 7. tříd základních škol, a to formou interaktivních cvičení inspirovaných principy gamifikace a herních mechanik.</w:t>
      </w:r>
    </w:p>
    <w:p w14:paraId="45698D81" w14:textId="5BC58F0C" w:rsidR="0023432B" w:rsidRDefault="0034411B" w:rsidP="0023432B">
      <w:pPr>
        <w:pStyle w:val="Nadpis2"/>
      </w:pPr>
      <w:bookmarkStart w:id="8" w:name="_Toc198234574"/>
      <w:r>
        <w:t>Mobilní aplikace</w:t>
      </w:r>
      <w:bookmarkEnd w:id="8"/>
    </w:p>
    <w:p w14:paraId="3F59815C" w14:textId="6B9E0FB1" w:rsidR="00F24349" w:rsidRPr="00F24349" w:rsidRDefault="00F24349" w:rsidP="00F24349">
      <w:r w:rsidRPr="00F24349">
        <w:t>Jedním z hlavních cílů této práce je vytvoření funkční a intuitivní mobilní aplikace pro platformu Android. Aplikace bude sloužit jako nástroj pro výuku a procvičování určování větných členů a bude přizpůsobena potřebám žáků druhého stupně základní školy. Mobilní forma byla zvolena záměrně, neboť většina cílové skupiny používá chytrý telefon jako primární zařízení pro přístup k digitálnímu obsahu.</w:t>
      </w:r>
    </w:p>
    <w:p w14:paraId="7D66757C" w14:textId="54E1CF1E" w:rsidR="0023432B" w:rsidRDefault="00FD42DD" w:rsidP="008822A1">
      <w:pPr>
        <w:pStyle w:val="Nadpis3"/>
      </w:pPr>
      <w:bookmarkStart w:id="9" w:name="_Toc198234575"/>
      <w:r>
        <w:t xml:space="preserve">Návrh </w:t>
      </w:r>
      <w:r w:rsidR="008822A1">
        <w:t>UI a UX</w:t>
      </w:r>
      <w:bookmarkEnd w:id="9"/>
    </w:p>
    <w:p w14:paraId="59E4F9F5" w14:textId="6B02F758" w:rsidR="00844815" w:rsidRDefault="00844815" w:rsidP="00844815">
      <w:r w:rsidRPr="00844815">
        <w:t xml:space="preserve">Při návrhu UI a UX aplikace </w:t>
      </w:r>
      <w:r w:rsidR="00A470FA">
        <w:t>je nutné</w:t>
      </w:r>
      <w:r w:rsidRPr="00844815">
        <w:t xml:space="preserve"> </w:t>
      </w:r>
      <w:r w:rsidR="00A470FA">
        <w:t xml:space="preserve">klást </w:t>
      </w:r>
      <w:r w:rsidRPr="00844815">
        <w:t xml:space="preserve">důraz na přehlednost, jednoduchost a přizpůsobení potřebám cílové skupiny – žáků 6. a 7. tříd základní školy. Vizuální styl </w:t>
      </w:r>
      <w:r w:rsidR="007367BD">
        <w:t>bude</w:t>
      </w:r>
      <w:r w:rsidRPr="00844815">
        <w:t xml:space="preserve"> navržen tak, aby byl pro žáky atraktivní, ale zároveň nerušivý při učení.</w:t>
      </w:r>
      <w:r w:rsidR="00737D76">
        <w:t xml:space="preserve"> P</w:t>
      </w:r>
      <w:r w:rsidRPr="00844815">
        <w:t xml:space="preserve">ísmo i rozložení prvků </w:t>
      </w:r>
      <w:r w:rsidR="007367BD">
        <w:t>budou</w:t>
      </w:r>
      <w:r w:rsidRPr="00844815">
        <w:t xml:space="preserve"> voleny s ohledem na srozumitelnost</w:t>
      </w:r>
      <w:r w:rsidR="00737D76">
        <w:t xml:space="preserve">. </w:t>
      </w:r>
      <w:r w:rsidRPr="00844815">
        <w:t xml:space="preserve"> </w:t>
      </w:r>
      <w:r w:rsidR="00737D76" w:rsidRPr="00844815">
        <w:t>Barvy</w:t>
      </w:r>
      <w:r w:rsidR="00737D76">
        <w:t xml:space="preserve"> budou </w:t>
      </w:r>
      <w:r w:rsidR="00DE32D2">
        <w:t>zvoleny na základě</w:t>
      </w:r>
      <w:r w:rsidRPr="00844815">
        <w:t xml:space="preserve"> </w:t>
      </w:r>
      <w:r w:rsidR="00737D76">
        <w:t>zavede</w:t>
      </w:r>
      <w:r w:rsidR="00DE32D2">
        <w:t>ných … (barvičky u Po, Př)</w:t>
      </w:r>
    </w:p>
    <w:p w14:paraId="62561B32" w14:textId="0557520D" w:rsidR="009E6DF5" w:rsidRDefault="009E6DF5" w:rsidP="00F8265F">
      <w:pPr>
        <w:pStyle w:val="Nadpis3"/>
      </w:pPr>
      <w:bookmarkStart w:id="10" w:name="_Toc198234576"/>
      <w:r>
        <w:t>Gamifikace</w:t>
      </w:r>
      <w:bookmarkEnd w:id="10"/>
    </w:p>
    <w:p w14:paraId="22C78343" w14:textId="1B2CE4D1" w:rsidR="00144600" w:rsidRDefault="00144600" w:rsidP="00144600">
      <w:r w:rsidRPr="00144600">
        <w:t>Gamifikace je v aplikaci využita jako klíčový prvek zvyšující motivaci uživatelů k pravidelnému procvičování a učení. Pro tento účel jsou implementovány herní mechaniky, které zpestřují výukový proces a přinášejí uživateli okamžitou zpětnou vazbu.</w:t>
      </w:r>
    </w:p>
    <w:p w14:paraId="644149E6" w14:textId="49DC855A" w:rsidR="00B027A5" w:rsidRPr="00144600" w:rsidRDefault="00B027A5" w:rsidP="00144600">
      <w:r w:rsidRPr="00B027A5">
        <w:t xml:space="preserve">Mezi hlavní prvky gamifikace patří systém arén, inspirovaný strukturou známou z hry Clash Royale. Uživatel postupuje skrze různé arény, které představují úrovně obtížnosti a </w:t>
      </w:r>
      <w:r w:rsidR="00A51DC4" w:rsidRPr="00B027A5">
        <w:t>t</w:t>
      </w:r>
      <w:r w:rsidR="00A51DC4">
        <w:t>e</w:t>
      </w:r>
      <w:r w:rsidR="00A51DC4" w:rsidRPr="00B027A5">
        <w:t>maticky</w:t>
      </w:r>
      <w:r w:rsidRPr="00B027A5">
        <w:t xml:space="preserve"> se liší. Postup do vyšší arény je podmíněn</w:t>
      </w:r>
      <w:r w:rsidR="00A51DC4">
        <w:t xml:space="preserve"> </w:t>
      </w:r>
      <w:r w:rsidR="00684DC5">
        <w:t>splněním všech levelů celé předchozí arény s určitou úrovní úspěšnosti.</w:t>
      </w:r>
    </w:p>
    <w:p w14:paraId="580BDEEC" w14:textId="4968874B" w:rsidR="1F80CE05" w:rsidRDefault="1F80CE05" w:rsidP="55983CA1">
      <w:pPr>
        <w:pStyle w:val="Nadpis3"/>
      </w:pPr>
      <w:bookmarkStart w:id="11" w:name="_Toc198234577"/>
      <w:r>
        <w:t>Implementace výukových mechanik</w:t>
      </w:r>
      <w:bookmarkEnd w:id="11"/>
    </w:p>
    <w:p w14:paraId="0BB3F93D" w14:textId="1F0367B5" w:rsidR="0023432B" w:rsidRDefault="00904CA3" w:rsidP="00F96D91">
      <w:r w:rsidRPr="00904CA3">
        <w:t>Výuka v aplikaci probíhá formou interaktivního procvičování, které je hlavním způsobem osvojování znalostí o větných členech. Uživatel má při řešení úloh k dispozici možnost otevřít nápovědu, která mu pomáhá lépe pochopit problematiku a usnadňuje správné určení větných členů.</w:t>
      </w:r>
    </w:p>
    <w:p w14:paraId="0D652609" w14:textId="43A2049C" w:rsidR="001B6F82" w:rsidRDefault="001B6F82" w:rsidP="00F96D91">
      <w:r>
        <w:t xml:space="preserve">Je možné oddělit různé typy </w:t>
      </w:r>
      <w:r w:rsidR="00F371A4">
        <w:t>větných členů</w:t>
      </w:r>
    </w:p>
    <w:p w14:paraId="1073EBCC" w14:textId="14564B2A" w:rsidR="269BEF2B" w:rsidRDefault="269BEF2B" w:rsidP="55983CA1">
      <w:pPr>
        <w:pStyle w:val="Nadpis3"/>
      </w:pPr>
      <w:bookmarkStart w:id="12" w:name="_Toc198234578"/>
      <w:r>
        <w:lastRenderedPageBreak/>
        <w:t>Implementace test</w:t>
      </w:r>
      <w:r w:rsidR="002A59BA">
        <w:t>ů</w:t>
      </w:r>
      <w:bookmarkEnd w:id="12"/>
    </w:p>
    <w:p w14:paraId="3F7BD73A" w14:textId="22FF6989" w:rsidR="00DC016D" w:rsidRDefault="00DC016D" w:rsidP="00DC016D">
      <w:r w:rsidRPr="00DC016D">
        <w:t>Testové úlohy představují v aplikaci samostatný režim, který slouží k ověření a utvrzení znalostí uživatele o větných členech. Úlohy jsou generovány dynamicky z portfolia vět a frází, přičemž jsou rozděleny do tematických kategorií a různých úrovní obtížnosti, aby odpovídaly pokročilosti uživatele.</w:t>
      </w:r>
    </w:p>
    <w:p w14:paraId="0A05689D" w14:textId="7C437A2D" w:rsidR="001E4987" w:rsidRPr="00DC016D" w:rsidRDefault="001E4987" w:rsidP="00DC016D">
      <w:r w:rsidRPr="001E4987">
        <w:t>Test</w:t>
      </w:r>
      <w:r>
        <w:t>y</w:t>
      </w:r>
      <w:r w:rsidRPr="001E4987">
        <w:t xml:space="preserve"> vytváří učitel, který má možnost nastavit různé parametry, jako je obtížnost, počet otázek či tematické zaměření testu. Výsledky hry jsou pak v reálném čase sdíleny s učitelem, což umožňuje okamžitou zpětnou vazbu a lepší přehled o pokroku žáků.</w:t>
      </w:r>
    </w:p>
    <w:p w14:paraId="6BB70A02" w14:textId="2DB77A5F" w:rsidR="00D43FD9" w:rsidRDefault="00EE6B1D" w:rsidP="00D43FD9">
      <w:pPr>
        <w:pStyle w:val="Nadpis2"/>
      </w:pPr>
      <w:bookmarkStart w:id="13" w:name="_Toc198234579"/>
      <w:r>
        <w:t>Backend</w:t>
      </w:r>
      <w:bookmarkEnd w:id="13"/>
    </w:p>
    <w:p w14:paraId="37AF6AAF" w14:textId="1A6CDCC1" w:rsidR="001D1F6D" w:rsidRPr="001D1F6D" w:rsidRDefault="001D1F6D" w:rsidP="001D1F6D">
      <w:pPr>
        <w:pStyle w:val="Odstavecseseznamem"/>
        <w:numPr>
          <w:ilvl w:val="0"/>
          <w:numId w:val="27"/>
        </w:numPr>
      </w:pPr>
      <w:r>
        <w:t>Backend je nutný kvůli úpravě a přidávání dat bez nutnosti aktualizace aplikace na Google Play</w:t>
      </w:r>
    </w:p>
    <w:p w14:paraId="56A9F525" w14:textId="3908CB41" w:rsidR="00EE6B1D" w:rsidRDefault="00EE6B1D" w:rsidP="00EE6B1D">
      <w:pPr>
        <w:pStyle w:val="Nadpis3"/>
      </w:pPr>
      <w:bookmarkStart w:id="14" w:name="_Toc198234580"/>
      <w:r>
        <w:t>Databáze</w:t>
      </w:r>
      <w:bookmarkEnd w:id="14"/>
    </w:p>
    <w:p w14:paraId="7D5C24EA" w14:textId="35C7DA9F" w:rsidR="00D43FD9" w:rsidRPr="00D43FD9" w:rsidRDefault="00EE6B1D" w:rsidP="00364F22">
      <w:pPr>
        <w:pStyle w:val="Nadpis3"/>
      </w:pPr>
      <w:bookmarkStart w:id="15" w:name="_Toc198234581"/>
      <w:r>
        <w:t>API</w:t>
      </w:r>
      <w:bookmarkEnd w:id="15"/>
    </w:p>
    <w:p w14:paraId="3841D357" w14:textId="77777777" w:rsidR="00D43FD9" w:rsidRPr="00D43FD9" w:rsidRDefault="00D43FD9" w:rsidP="00D43FD9"/>
    <w:p w14:paraId="4BD4C8DB" w14:textId="77777777" w:rsidR="00D43FD9" w:rsidRPr="00566029" w:rsidRDefault="00D43FD9" w:rsidP="00F96D91"/>
    <w:p w14:paraId="7E77B9DB" w14:textId="5FCA4996" w:rsidR="7EEDB434" w:rsidRDefault="7EEDB434" w:rsidP="2EE51721">
      <w:pPr>
        <w:pStyle w:val="Nadpis1"/>
      </w:pPr>
      <w:bookmarkStart w:id="16" w:name="_Toc198234582"/>
      <w:r w:rsidRPr="2EE51721">
        <w:lastRenderedPageBreak/>
        <w:t>Plán a postup řešení</w:t>
      </w:r>
      <w:bookmarkEnd w:id="16"/>
    </w:p>
    <w:p w14:paraId="4DE1BC18" w14:textId="1332B8BB" w:rsidR="00E20956" w:rsidRDefault="00B63BC1" w:rsidP="00F20B84">
      <w:pPr>
        <w:pStyle w:val="Nadpis2"/>
      </w:pPr>
      <w:bookmarkStart w:id="17" w:name="_Toc198234583"/>
      <w:r w:rsidRPr="00B63BC1">
        <w:t>Analýza požadavků</w:t>
      </w:r>
      <w:bookmarkEnd w:id="17"/>
    </w:p>
    <w:p w14:paraId="18928B2A" w14:textId="125FA45F" w:rsidR="00CE02AE" w:rsidRDefault="00CE02AE" w:rsidP="00637C6C">
      <w:pPr>
        <w:pStyle w:val="Nadpis3"/>
      </w:pPr>
      <w:bookmarkStart w:id="18" w:name="_Toc198234584"/>
      <w:r>
        <w:t>Funkční</w:t>
      </w:r>
      <w:r w:rsidR="00637C6C">
        <w:t xml:space="preserve"> požadavky</w:t>
      </w:r>
      <w:bookmarkEnd w:id="18"/>
    </w:p>
    <w:p w14:paraId="575C8132" w14:textId="1B519E97" w:rsidR="00637C6C" w:rsidRPr="00CE02AE" w:rsidRDefault="00637C6C" w:rsidP="00637C6C">
      <w:pPr>
        <w:pStyle w:val="Nadpis3"/>
      </w:pPr>
      <w:bookmarkStart w:id="19" w:name="_Toc198234585"/>
      <w:r>
        <w:t>Nefunkční požadavky</w:t>
      </w:r>
      <w:bookmarkEnd w:id="19"/>
    </w:p>
    <w:p w14:paraId="5366B060" w14:textId="77777777" w:rsidR="00134B14" w:rsidRDefault="00134B14" w:rsidP="00722F2C">
      <w:pPr>
        <w:pStyle w:val="Nadpis2"/>
      </w:pPr>
      <w:bookmarkStart w:id="20" w:name="_Toc198234586"/>
      <w:r w:rsidRPr="00134B14">
        <w:t>Výběr technologií a nástrojů</w:t>
      </w:r>
      <w:bookmarkEnd w:id="20"/>
    </w:p>
    <w:p w14:paraId="59457EF2" w14:textId="05735F3A" w:rsidR="00AE2829" w:rsidRDefault="00AE2829" w:rsidP="00AE2829">
      <w:pPr>
        <w:pStyle w:val="Nadpis3"/>
      </w:pPr>
      <w:bookmarkStart w:id="21" w:name="_Toc198234587"/>
      <w:r>
        <w:t>Mobilní aplikace</w:t>
      </w:r>
      <w:bookmarkEnd w:id="21"/>
    </w:p>
    <w:p w14:paraId="0B0BF362" w14:textId="618CD343" w:rsidR="00F8265F" w:rsidRPr="00F8265F" w:rsidRDefault="00F8265F" w:rsidP="00F8265F">
      <w:pPr>
        <w:pStyle w:val="Odstavecseseznamem"/>
        <w:numPr>
          <w:ilvl w:val="0"/>
          <w:numId w:val="26"/>
        </w:numPr>
      </w:pPr>
      <w:r>
        <w:t>React native, expo</w:t>
      </w:r>
    </w:p>
    <w:p w14:paraId="2D0A9399" w14:textId="5D803A87" w:rsidR="00AE2829" w:rsidRDefault="00AE2829" w:rsidP="00AE2829">
      <w:pPr>
        <w:pStyle w:val="Nadpis3"/>
      </w:pPr>
      <w:bookmarkStart w:id="22" w:name="_Toc198234588"/>
      <w:r>
        <w:t>API</w:t>
      </w:r>
      <w:bookmarkEnd w:id="22"/>
    </w:p>
    <w:p w14:paraId="392083FB" w14:textId="28271BF2" w:rsidR="00AE2829" w:rsidRPr="00AE2829" w:rsidRDefault="00AE2829" w:rsidP="00AE2829">
      <w:pPr>
        <w:pStyle w:val="Nadpis3"/>
      </w:pPr>
      <w:bookmarkStart w:id="23" w:name="_Toc198234589"/>
      <w:r>
        <w:t>Databáze</w:t>
      </w:r>
      <w:bookmarkEnd w:id="23"/>
    </w:p>
    <w:p w14:paraId="51BE80D7" w14:textId="06FB2CF4" w:rsidR="00722F2C" w:rsidRDefault="00137C5D" w:rsidP="00722F2C">
      <w:pPr>
        <w:pStyle w:val="Nadpis2"/>
      </w:pPr>
      <w:bookmarkStart w:id="24" w:name="_Toc198234590"/>
      <w:r>
        <w:t>Návrh UX a UI</w:t>
      </w:r>
      <w:bookmarkEnd w:id="24"/>
    </w:p>
    <w:p w14:paraId="472D0E9A" w14:textId="5153D4C0" w:rsidR="0054358E" w:rsidRDefault="006563A8" w:rsidP="006563A8">
      <w:pPr>
        <w:pStyle w:val="Nadpis2"/>
      </w:pPr>
      <w:bookmarkStart w:id="25" w:name="_Toc198234591"/>
      <w:r w:rsidRPr="006563A8">
        <w:t>Správa a rozšiřování obsahu</w:t>
      </w:r>
      <w:bookmarkEnd w:id="25"/>
    </w:p>
    <w:p w14:paraId="54C37BC8" w14:textId="783715E9" w:rsidR="00714541" w:rsidRPr="00714541" w:rsidRDefault="00714541" w:rsidP="00714541">
      <w:pPr>
        <w:pStyle w:val="Nadpis2"/>
      </w:pPr>
      <w:bookmarkStart w:id="26" w:name="_Toc198234592"/>
      <w:r w:rsidRPr="00714541">
        <w:t>Zpětná vazba a iterace</w:t>
      </w:r>
      <w:bookmarkEnd w:id="26"/>
    </w:p>
    <w:p w14:paraId="34238553" w14:textId="77777777" w:rsidR="00722F2C" w:rsidRPr="00722F2C" w:rsidRDefault="00722F2C" w:rsidP="00722F2C"/>
    <w:p w14:paraId="29CA355C" w14:textId="77777777" w:rsidR="00F20B84" w:rsidRPr="00F20B84" w:rsidRDefault="00F20B84" w:rsidP="00F20B84"/>
    <w:p w14:paraId="1FAA01E7" w14:textId="77777777" w:rsidR="007F2A8B" w:rsidRPr="007F2A8B" w:rsidRDefault="007F2A8B" w:rsidP="007F2A8B"/>
    <w:p w14:paraId="125E1820" w14:textId="33779C54" w:rsidR="7EEDB434" w:rsidRDefault="7EEDB434" w:rsidP="2EE51721">
      <w:pPr>
        <w:pStyle w:val="Nadpis1"/>
      </w:pPr>
      <w:bookmarkStart w:id="27" w:name="_Toc198234593"/>
      <w:r w:rsidRPr="2EE51721">
        <w:lastRenderedPageBreak/>
        <w:t>Realizace</w:t>
      </w:r>
      <w:bookmarkEnd w:id="27"/>
    </w:p>
    <w:p w14:paraId="51003F95" w14:textId="77777777" w:rsidR="00274E7C" w:rsidRDefault="00274E7C" w:rsidP="00274E7C">
      <w:pPr>
        <w:pStyle w:val="Nadpis2"/>
      </w:pPr>
      <w:bookmarkStart w:id="28" w:name="_Toc198213188"/>
      <w:bookmarkStart w:id="29" w:name="_Toc198234594"/>
      <w:r>
        <w:t>Návrh uživatelského rozhraní</w:t>
      </w:r>
      <w:bookmarkEnd w:id="28"/>
      <w:bookmarkEnd w:id="29"/>
    </w:p>
    <w:p w14:paraId="0F25AF81" w14:textId="43F1F6C7" w:rsidR="2EE51721" w:rsidRDefault="007C2C8A" w:rsidP="007C2C8A">
      <w:pPr>
        <w:pStyle w:val="Nadpis2"/>
      </w:pPr>
      <w:bookmarkStart w:id="30" w:name="_Toc198234595"/>
      <w:r>
        <w:t>Vývoj backendu</w:t>
      </w:r>
      <w:bookmarkEnd w:id="30"/>
    </w:p>
    <w:p w14:paraId="27C96A8E" w14:textId="75099689" w:rsidR="00A3504F" w:rsidRDefault="00A3504F" w:rsidP="00A3504F">
      <w:pPr>
        <w:pStyle w:val="Nadpis2"/>
      </w:pPr>
      <w:bookmarkStart w:id="31" w:name="_Toc198234596"/>
      <w:r>
        <w:t>Vývoj front-endu</w:t>
      </w:r>
      <w:bookmarkEnd w:id="31"/>
    </w:p>
    <w:p w14:paraId="7297EA2B" w14:textId="7B2DF7A5" w:rsidR="00AC474A" w:rsidRDefault="00AC474A" w:rsidP="00AC474A">
      <w:pPr>
        <w:pStyle w:val="Nadpis2"/>
      </w:pPr>
      <w:bookmarkStart w:id="32" w:name="_Toc198234597"/>
      <w:r w:rsidRPr="00AC474A">
        <w:t>Správa a rozšiřování obsahu</w:t>
      </w:r>
      <w:bookmarkEnd w:id="32"/>
    </w:p>
    <w:p w14:paraId="254D996D" w14:textId="7AB9DDDB" w:rsidR="005C0CA9" w:rsidRDefault="005C0CA9" w:rsidP="005C0CA9">
      <w:pPr>
        <w:pStyle w:val="Nadpis2"/>
      </w:pPr>
      <w:bookmarkStart w:id="33" w:name="_Toc198234598"/>
      <w:r w:rsidRPr="005C0CA9">
        <w:t>Testování a ladění aplikace</w:t>
      </w:r>
      <w:bookmarkEnd w:id="33"/>
    </w:p>
    <w:p w14:paraId="36882332" w14:textId="37B49247" w:rsidR="005C0CA9" w:rsidRPr="005C0CA9" w:rsidRDefault="005C0CA9" w:rsidP="005C0CA9">
      <w:pPr>
        <w:pStyle w:val="Nadpis2"/>
      </w:pPr>
      <w:bookmarkStart w:id="34" w:name="_Toc198234599"/>
      <w:r w:rsidRPr="005C0CA9">
        <w:t>Publikace aplikace</w:t>
      </w:r>
      <w:bookmarkEnd w:id="34"/>
    </w:p>
    <w:p w14:paraId="5B8C1AEC" w14:textId="77777777" w:rsidR="001A56D1" w:rsidRPr="001A56D1" w:rsidRDefault="001A56D1" w:rsidP="001A56D1"/>
    <w:p w14:paraId="1800CC5B" w14:textId="7DF4EC1E" w:rsidR="2EE51721" w:rsidRDefault="2EE51721" w:rsidP="2EE51721"/>
    <w:p w14:paraId="03285470" w14:textId="7ABDA45B" w:rsidR="2EE51721" w:rsidRDefault="2EE51721" w:rsidP="2EE51721">
      <w:pPr>
        <w:pStyle w:val="Sta"/>
      </w:pPr>
    </w:p>
    <w:p w14:paraId="628DE8B4" w14:textId="77777777" w:rsidR="0023432B" w:rsidRDefault="618778C7" w:rsidP="00440DE5">
      <w:pPr>
        <w:pStyle w:val="Neslovannadpis"/>
      </w:pPr>
      <w:bookmarkStart w:id="35" w:name="_Toc86047603"/>
      <w:bookmarkStart w:id="36" w:name="_Toc86055210"/>
      <w:bookmarkStart w:id="37" w:name="_Toc198234600"/>
      <w:r>
        <w:lastRenderedPageBreak/>
        <w:t>Závěr</w:t>
      </w:r>
      <w:bookmarkEnd w:id="35"/>
      <w:bookmarkEnd w:id="36"/>
      <w:bookmarkEnd w:id="37"/>
    </w:p>
    <w:p w14:paraId="7925280A" w14:textId="77777777" w:rsidR="001E67F6" w:rsidRDefault="00440DE5" w:rsidP="00F96D91">
      <w:r>
        <w:t>Tak jsem se dostal až na konec.</w:t>
      </w:r>
    </w:p>
    <w:p w14:paraId="217E01FE" w14:textId="77777777" w:rsidR="006F508F" w:rsidRDefault="03FD1C93" w:rsidP="00440DE5">
      <w:pPr>
        <w:pStyle w:val="Neslovannadpis"/>
      </w:pPr>
      <w:bookmarkStart w:id="38" w:name="_Toc86047604"/>
      <w:bookmarkStart w:id="39" w:name="_Toc86055211"/>
      <w:bookmarkStart w:id="40" w:name="_Toc198234601"/>
      <w:r>
        <w:lastRenderedPageBreak/>
        <w:t>Seznam zkratek a odborných výrazů</w:t>
      </w:r>
      <w:bookmarkEnd w:id="38"/>
      <w:bookmarkEnd w:id="39"/>
      <w:bookmarkEnd w:id="40"/>
    </w:p>
    <w:p w14:paraId="7A1F3893" w14:textId="77777777" w:rsidR="006F508F" w:rsidRDefault="006F508F" w:rsidP="006F508F">
      <w:pPr>
        <w:pStyle w:val="Pojem"/>
      </w:pPr>
      <w:r>
        <w:t>HTML</w:t>
      </w:r>
    </w:p>
    <w:p w14:paraId="1ACA4E4C" w14:textId="77777777" w:rsidR="006F508F" w:rsidRPr="006F508F" w:rsidRDefault="006F508F" w:rsidP="006F508F">
      <w:pPr>
        <w:pStyle w:val="Vysvtlenpojmu"/>
      </w:pPr>
      <w:r>
        <w:t>HyperText Markup Language</w:t>
      </w:r>
      <w:r w:rsidR="0068064C">
        <w:t xml:space="preserve"> – značkovací jazyk používaný pro tvorbu webových stránek.</w:t>
      </w:r>
    </w:p>
    <w:p w14:paraId="5E2A8CDA" w14:textId="77777777" w:rsidR="00440DE5" w:rsidRDefault="618778C7" w:rsidP="00440DE5">
      <w:pPr>
        <w:pStyle w:val="Neslovannadpis"/>
      </w:pPr>
      <w:bookmarkStart w:id="41" w:name="_Toc86047605"/>
      <w:bookmarkStart w:id="42" w:name="_Toc86055212"/>
      <w:bookmarkStart w:id="43" w:name="_Toc198234602"/>
      <w:r>
        <w:lastRenderedPageBreak/>
        <w:t>Seznam obrázků</w:t>
      </w:r>
      <w:bookmarkEnd w:id="41"/>
      <w:bookmarkEnd w:id="42"/>
      <w:bookmarkEnd w:id="43"/>
    </w:p>
    <w:p w14:paraId="216A7FD5" w14:textId="77777777" w:rsidR="000316FC" w:rsidRDefault="00440DE5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r>
        <w:rPr>
          <w:sz w:val="22"/>
        </w:rPr>
        <w:fldChar w:fldCharType="begin"/>
      </w:r>
      <w:r>
        <w:instrText xml:space="preserve"> TOC \h \z \c "Obrázek" </w:instrText>
      </w:r>
      <w:r>
        <w:rPr>
          <w:sz w:val="22"/>
        </w:rPr>
        <w:fldChar w:fldCharType="separate"/>
      </w:r>
      <w:hyperlink w:anchor="_Toc86059903" w:history="1">
        <w:r w:rsidR="000316FC" w:rsidRPr="00407C99">
          <w:rPr>
            <w:rStyle w:val="Hypertextovodkaz"/>
            <w:noProof/>
          </w:rPr>
          <w:t>Obrázek 1 Úplně bez legrace, mě tohle kotě docela děsí.</w:t>
        </w:r>
        <w:r w:rsidR="000316FC">
          <w:rPr>
            <w:noProof/>
            <w:webHidden/>
          </w:rPr>
          <w:tab/>
        </w:r>
        <w:r w:rsidR="000316FC">
          <w:rPr>
            <w:noProof/>
            <w:webHidden/>
          </w:rPr>
          <w:fldChar w:fldCharType="begin"/>
        </w:r>
        <w:r w:rsidR="000316FC">
          <w:rPr>
            <w:noProof/>
            <w:webHidden/>
          </w:rPr>
          <w:instrText xml:space="preserve"> PAGEREF _Toc86059903 \h </w:instrText>
        </w:r>
        <w:r w:rsidR="000316FC">
          <w:rPr>
            <w:noProof/>
            <w:webHidden/>
          </w:rPr>
        </w:r>
        <w:r w:rsidR="000316FC">
          <w:rPr>
            <w:noProof/>
            <w:webHidden/>
          </w:rPr>
          <w:fldChar w:fldCharType="separate"/>
        </w:r>
        <w:r w:rsidR="00E11FD2">
          <w:rPr>
            <w:noProof/>
            <w:webHidden/>
          </w:rPr>
          <w:t>2</w:t>
        </w:r>
        <w:r w:rsidR="000316FC">
          <w:rPr>
            <w:noProof/>
            <w:webHidden/>
          </w:rPr>
          <w:fldChar w:fldCharType="end"/>
        </w:r>
      </w:hyperlink>
    </w:p>
    <w:p w14:paraId="0DB6D2CB" w14:textId="77777777" w:rsidR="000316FC" w:rsidRDefault="000316FC">
      <w:pPr>
        <w:pStyle w:val="Seznamobrzk"/>
        <w:tabs>
          <w:tab w:val="right" w:leader="dot" w:pos="9062"/>
        </w:tabs>
        <w:rPr>
          <w:rFonts w:eastAsiaTheme="minorEastAsia"/>
          <w:noProof/>
          <w:lang w:eastAsia="cs-CZ"/>
        </w:rPr>
      </w:pPr>
      <w:hyperlink w:anchor="_Toc86059904" w:history="1">
        <w:r w:rsidRPr="00407C99">
          <w:rPr>
            <w:rStyle w:val="Hypertextovodkaz"/>
            <w:noProof/>
          </w:rPr>
          <w:t>Obrázek 2 Modré borůvky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_Toc86059904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11FD2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9C16301" w14:textId="77777777" w:rsidR="002570DC" w:rsidRDefault="00440DE5" w:rsidP="00394D8A">
      <w:r>
        <w:fldChar w:fldCharType="end"/>
      </w:r>
      <w:bookmarkStart w:id="44" w:name="_Toc86047606"/>
    </w:p>
    <w:bookmarkStart w:id="45" w:name="_Toc198234603" w:displacedByCustomXml="next"/>
    <w:bookmarkStart w:id="46" w:name="_Toc86055213" w:displacedByCustomXml="next"/>
    <w:sdt>
      <w:sdtPr>
        <w:rPr>
          <w:rFonts w:asciiTheme="minorHAnsi" w:eastAsiaTheme="minorEastAsia" w:hAnsiTheme="minorHAnsi" w:cstheme="minorBidi"/>
          <w:sz w:val="24"/>
          <w:szCs w:val="24"/>
        </w:rPr>
        <w:id w:val="1937403472"/>
        <w:docPartObj>
          <w:docPartGallery w:val="Bibliographies"/>
          <w:docPartUnique/>
        </w:docPartObj>
      </w:sdtPr>
      <w:sdtEndPr>
        <w:rPr>
          <w:b/>
          <w:bCs/>
        </w:rPr>
      </w:sdtEndPr>
      <w:sdtContent>
        <w:p w14:paraId="4AFFEC1D" w14:textId="77777777" w:rsidR="00440DE5" w:rsidRPr="00394D8A" w:rsidRDefault="67699325" w:rsidP="00394D8A">
          <w:pPr>
            <w:pStyle w:val="Neslovannadpis"/>
          </w:pPr>
          <w:r>
            <w:t>Použité zdroje</w:t>
          </w:r>
          <w:bookmarkEnd w:id="44"/>
          <w:bookmarkEnd w:id="46"/>
          <w:bookmarkEnd w:id="45"/>
        </w:p>
        <w:p w14:paraId="5711EAB4" w14:textId="77777777" w:rsidR="00394D8A" w:rsidRDefault="00440DE5" w:rsidP="00394D8A">
          <w:pPr>
            <w:pStyle w:val="Bibliografie"/>
            <w:rPr>
              <w:noProof/>
              <w:szCs w:val="24"/>
            </w:rPr>
          </w:pPr>
          <w:r>
            <w:fldChar w:fldCharType="begin"/>
          </w:r>
          <w:r>
            <w:instrText>BIBLIOGRAPHY</w:instrText>
          </w:r>
          <w:r>
            <w:fldChar w:fldCharType="separate"/>
          </w:r>
          <w:r w:rsidR="00394D8A">
            <w:rPr>
              <w:noProof/>
            </w:rPr>
            <w:t xml:space="preserve">1. </w:t>
          </w:r>
          <w:r w:rsidR="00394D8A">
            <w:rPr>
              <w:b/>
              <w:bCs/>
              <w:noProof/>
            </w:rPr>
            <w:t>Stehlík, Michal.</w:t>
          </w:r>
          <w:r w:rsidR="00394D8A">
            <w:rPr>
              <w:noProof/>
            </w:rPr>
            <w:t xml:space="preserve"> </w:t>
          </w:r>
          <w:r w:rsidR="00394D8A">
            <w:rPr>
              <w:i/>
              <w:iCs/>
              <w:noProof/>
            </w:rPr>
            <w:t xml:space="preserve">Návod k maturitním pracím 2020. </w:t>
          </w:r>
          <w:r w:rsidR="00394D8A">
            <w:rPr>
              <w:noProof/>
            </w:rPr>
            <w:t>Liberec : Albatros, 2020.</w:t>
          </w:r>
        </w:p>
        <w:p w14:paraId="6565D0E2" w14:textId="77777777" w:rsidR="00440DE5" w:rsidRDefault="00440DE5" w:rsidP="00394D8A">
          <w:pPr>
            <w:sectPr w:rsidR="00440DE5" w:rsidSect="0082261A">
              <w:footerReference w:type="even" r:id="rId19"/>
              <w:footerReference w:type="default" r:id="rId20"/>
              <w:type w:val="oddPage"/>
              <w:pgSz w:w="11906" w:h="16838"/>
              <w:pgMar w:top="1417" w:right="1417" w:bottom="1417" w:left="1417" w:header="708" w:footer="708" w:gutter="0"/>
              <w:pgNumType w:start="1"/>
              <w:cols w:space="708"/>
              <w:docGrid w:linePitch="360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0E0B519C" w14:textId="77777777" w:rsidR="00440DE5" w:rsidRDefault="618778C7" w:rsidP="00440DE5">
      <w:pPr>
        <w:pStyle w:val="Nadpisplohy"/>
      </w:pPr>
      <w:bookmarkStart w:id="47" w:name="_Toc86047607"/>
      <w:bookmarkStart w:id="48" w:name="_Toc86055214"/>
      <w:bookmarkStart w:id="49" w:name="_Toc198234604"/>
      <w:r>
        <w:lastRenderedPageBreak/>
        <w:t>Seznam přiložených souborů</w:t>
      </w:r>
      <w:bookmarkEnd w:id="47"/>
      <w:bookmarkEnd w:id="48"/>
      <w:bookmarkEnd w:id="49"/>
    </w:p>
    <w:p w14:paraId="6346898A" w14:textId="77777777" w:rsidR="00F846B4" w:rsidRDefault="00F846B4" w:rsidP="00394D8A">
      <w:r>
        <w:t>Na přiloženém datovém nosiči se nacházejí následující soubory a složky:</w:t>
      </w:r>
    </w:p>
    <w:p w14:paraId="241751FE" w14:textId="77777777" w:rsidR="00F846B4" w:rsidRDefault="00F846B4" w:rsidP="00394D8A">
      <w:pPr>
        <w:pStyle w:val="Odstavecseseznamem"/>
        <w:numPr>
          <w:ilvl w:val="0"/>
          <w:numId w:val="24"/>
        </w:numPr>
      </w:pPr>
      <w:r w:rsidRPr="00394D8A">
        <w:rPr>
          <w:b/>
          <w:bCs/>
        </w:rPr>
        <w:t>MP2010-Novák-Jan-L4-Tepelné_čerpadlo.docx</w:t>
      </w:r>
      <w:r>
        <w:t xml:space="preserve"> – editovatelná verze dokumentace maturitní práce</w:t>
      </w:r>
    </w:p>
    <w:p w14:paraId="2DB15577" w14:textId="77777777" w:rsidR="00DB614E" w:rsidRDefault="00F846B4" w:rsidP="00394D8A">
      <w:pPr>
        <w:pStyle w:val="Odstavecseseznamem"/>
        <w:numPr>
          <w:ilvl w:val="0"/>
          <w:numId w:val="24"/>
        </w:numPr>
      </w:pPr>
      <w:r w:rsidRPr="00394D8A">
        <w:rPr>
          <w:b/>
          <w:bCs/>
        </w:rPr>
        <w:t>MP2010-Novák-Jan-L4-Tepelné_čerpadlo.pdf</w:t>
      </w:r>
      <w:r>
        <w:t xml:space="preserve"> – tisknutelná verze dokumentace maturitní práce</w:t>
      </w:r>
    </w:p>
    <w:p w14:paraId="0728880E" w14:textId="77777777" w:rsidR="00F846B4" w:rsidRDefault="00F846B4" w:rsidP="00394D8A">
      <w:pPr>
        <w:pStyle w:val="Odstavecseseznamem"/>
        <w:numPr>
          <w:ilvl w:val="0"/>
          <w:numId w:val="24"/>
        </w:numPr>
      </w:pPr>
      <w:r w:rsidRPr="00394D8A">
        <w:rPr>
          <w:b/>
          <w:bCs/>
        </w:rPr>
        <w:t xml:space="preserve">Výkresy </w:t>
      </w:r>
      <w:r>
        <w:t>– kompletní výkresová dokumentace</w:t>
      </w:r>
    </w:p>
    <w:p w14:paraId="38F8420D" w14:textId="77777777" w:rsidR="001E67F6" w:rsidRPr="00F846B4" w:rsidRDefault="00F846B4" w:rsidP="00394D8A">
      <w:pPr>
        <w:pStyle w:val="Odstavecseseznamem"/>
        <w:numPr>
          <w:ilvl w:val="0"/>
          <w:numId w:val="24"/>
        </w:numPr>
      </w:pPr>
      <w:r w:rsidRPr="00394D8A">
        <w:rPr>
          <w:b/>
          <w:bCs/>
        </w:rPr>
        <w:t>Aplikace</w:t>
      </w:r>
      <w:r>
        <w:t xml:space="preserve"> – zdrojové kódy</w:t>
      </w:r>
    </w:p>
    <w:p w14:paraId="270AB2B5" w14:textId="77777777" w:rsidR="00E11FD2" w:rsidRPr="00F846B4" w:rsidRDefault="00E11FD2">
      <w:pPr>
        <w:pStyle w:val="Odstavecseseznamem"/>
        <w:numPr>
          <w:ilvl w:val="0"/>
          <w:numId w:val="24"/>
        </w:numPr>
      </w:pPr>
    </w:p>
    <w:sectPr w:rsidR="00E11FD2" w:rsidRPr="00F846B4" w:rsidSect="00440DE5">
      <w:pgSz w:w="11906" w:h="16838"/>
      <w:pgMar w:top="1417" w:right="1417" w:bottom="1417" w:left="1417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4B72A" w14:textId="77777777" w:rsidR="00505945" w:rsidRDefault="00505945" w:rsidP="00A758D8">
      <w:pPr>
        <w:spacing w:line="240" w:lineRule="auto"/>
      </w:pPr>
      <w:r>
        <w:separator/>
      </w:r>
    </w:p>
  </w:endnote>
  <w:endnote w:type="continuationSeparator" w:id="0">
    <w:p w14:paraId="2BE340D9" w14:textId="77777777" w:rsidR="00505945" w:rsidRDefault="00505945" w:rsidP="00A758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589705E-D6EF-46C7-AE97-C8DDF96CFC0B}"/>
    <w:embedBold r:id="rId2" w:fontKey="{1D86ED32-4BAF-441A-97ED-B818547004FE}"/>
    <w:embedItalic r:id="rId3" w:fontKey="{E029F9CD-CF57-4523-AE04-C7258EFC405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EDD9E1EC-86C4-4729-98FA-65EA8CC10245}"/>
    <w:embedItalic r:id="rId5" w:fontKey="{671E2844-1121-4E0B-96A8-D39903DB758F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251A1E0D-A0BF-4D33-B6BB-ED6F39AC1AEE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C493E5" w14:textId="77777777" w:rsidR="00566029" w:rsidRDefault="00566029">
    <w:pPr>
      <w:pStyle w:val="Zpat"/>
      <w:jc w:val="right"/>
    </w:pPr>
  </w:p>
  <w:p w14:paraId="766A6AFD" w14:textId="77777777" w:rsidR="00566029" w:rsidRDefault="00566029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9B9BF" w14:textId="77777777" w:rsidR="00EA593D" w:rsidRDefault="00EA593D">
    <w:pPr>
      <w:pStyle w:val="Zpat"/>
      <w:jc w:val="right"/>
    </w:pPr>
  </w:p>
  <w:p w14:paraId="24279640" w14:textId="77777777" w:rsidR="00EA593D" w:rsidRDefault="00EA593D">
    <w:pPr>
      <w:pStyle w:val="Zpa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ECD66" w14:textId="77777777" w:rsidR="001D4A0E" w:rsidRDefault="001D4A0E">
    <w:pPr>
      <w:pStyle w:val="Zpat"/>
      <w:jc w:val="right"/>
    </w:pPr>
  </w:p>
  <w:p w14:paraId="3D7AB1D9" w14:textId="77777777" w:rsidR="001D4A0E" w:rsidRDefault="001D4A0E">
    <w:pPr>
      <w:pStyle w:val="Zpa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A336A4" w14:textId="77777777" w:rsidR="0096726D" w:rsidRDefault="0096726D">
    <w:pPr>
      <w:pStyle w:val="Zpat"/>
    </w:pP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07810488"/>
      <w:docPartObj>
        <w:docPartGallery w:val="Page Numbers (Bottom of Page)"/>
        <w:docPartUnique/>
      </w:docPartObj>
    </w:sdtPr>
    <w:sdtContent>
      <w:p w14:paraId="235D36C6" w14:textId="77777777" w:rsidR="0096726D" w:rsidRDefault="0096726D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A0B0798" w14:textId="77777777" w:rsidR="0096726D" w:rsidRDefault="0096726D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8B3AF" w14:textId="77777777" w:rsidR="00505945" w:rsidRDefault="00505945" w:rsidP="00A758D8">
      <w:pPr>
        <w:spacing w:line="240" w:lineRule="auto"/>
      </w:pPr>
      <w:r>
        <w:separator/>
      </w:r>
    </w:p>
  </w:footnote>
  <w:footnote w:type="continuationSeparator" w:id="0">
    <w:p w14:paraId="188FD360" w14:textId="77777777" w:rsidR="00505945" w:rsidRDefault="00505945" w:rsidP="00A758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9AE51" w14:textId="77777777" w:rsidR="00473CE3" w:rsidRPr="007F2376" w:rsidRDefault="00473CE3" w:rsidP="007F2376">
    <w:pPr>
      <w:pStyle w:val="Zhlav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Název"/>
      <w:tag w:val=""/>
      <w:id w:val="-322276524"/>
      <w:placeholder>
        <w:docPart w:val="DBE27DAAEA6346C69B2D8548C19CE4A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BFB9C32" w14:textId="77777777" w:rsidR="00A758D8" w:rsidRPr="00A758D8" w:rsidRDefault="00473CE3" w:rsidP="00A758D8">
        <w:pPr>
          <w:pStyle w:val="Zhlav"/>
        </w:pPr>
        <w:r>
          <w:t>Šablona dokumentu MP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CFAC6E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05483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59EEDA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612E837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9EEF088"/>
    <w:lvl w:ilvl="0">
      <w:start w:val="1"/>
      <w:numFmt w:val="bullet"/>
      <w:pStyle w:val="Seznamsodrkami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EF24630"/>
    <w:lvl w:ilvl="0">
      <w:start w:val="1"/>
      <w:numFmt w:val="bullet"/>
      <w:pStyle w:val="Seznamsodrkami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87AFDAE"/>
    <w:lvl w:ilvl="0">
      <w:start w:val="1"/>
      <w:numFmt w:val="bullet"/>
      <w:pStyle w:val="Seznamsodrkami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EB0F93C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85C4A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B80A50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20303B"/>
    <w:multiLevelType w:val="multilevel"/>
    <w:tmpl w:val="324CDC66"/>
    <w:lvl w:ilvl="0">
      <w:start w:val="1"/>
      <w:numFmt w:val="bullet"/>
      <w:lvlText w:val="–"/>
      <w:lvlJc w:val="left"/>
      <w:pPr>
        <w:tabs>
          <w:tab w:val="num" w:pos="851"/>
        </w:tabs>
        <w:ind w:left="851" w:hanging="426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276"/>
        </w:tabs>
        <w:ind w:left="1276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1701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1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1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1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1" w:hanging="425"/>
      </w:pPr>
      <w:rPr>
        <w:rFonts w:hint="default"/>
      </w:rPr>
    </w:lvl>
  </w:abstractNum>
  <w:abstractNum w:abstractNumId="11" w15:restartNumberingAfterBreak="0">
    <w:nsid w:val="136003BA"/>
    <w:multiLevelType w:val="multilevel"/>
    <w:tmpl w:val="DDF8FF7E"/>
    <w:lvl w:ilvl="0">
      <w:start w:val="1"/>
      <w:numFmt w:val="upperLetter"/>
      <w:pStyle w:val="Nadpisplohy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FF35EB3"/>
    <w:multiLevelType w:val="hybridMultilevel"/>
    <w:tmpl w:val="EE9C9BB8"/>
    <w:lvl w:ilvl="0" w:tplc="5A04D3AC">
      <w:numFmt w:val="bullet"/>
      <w:lvlText w:val="-"/>
      <w:lvlJc w:val="left"/>
      <w:pPr>
        <w:ind w:left="1211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21EB5E40"/>
    <w:multiLevelType w:val="multilevel"/>
    <w:tmpl w:val="78EED2E0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851" w:hanging="851"/>
      </w:pPr>
      <w:rPr>
        <w:rFonts w:hint="default"/>
      </w:rPr>
    </w:lvl>
  </w:abstractNum>
  <w:abstractNum w:abstractNumId="14" w15:restartNumberingAfterBreak="0">
    <w:nsid w:val="2E6B075E"/>
    <w:multiLevelType w:val="multilevel"/>
    <w:tmpl w:val="9AA2C062"/>
    <w:numStyleLink w:val="Seznamslovan"/>
  </w:abstractNum>
  <w:abstractNum w:abstractNumId="15" w15:restartNumberingAfterBreak="0">
    <w:nsid w:val="2EA65A19"/>
    <w:multiLevelType w:val="multilevel"/>
    <w:tmpl w:val="9AA2C062"/>
    <w:styleLink w:val="Seznamslovan"/>
    <w:lvl w:ilvl="0">
      <w:start w:val="1"/>
      <w:numFmt w:val="decimal"/>
      <w:lvlText w:val="%1."/>
      <w:lvlJc w:val="left"/>
      <w:pPr>
        <w:ind w:left="1276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01" w:hanging="42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26" w:hanging="42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2" w:hanging="426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977" w:hanging="425"/>
      </w:pPr>
      <w:rPr>
        <w:rFonts w:hint="default"/>
      </w:rPr>
    </w:lvl>
    <w:lvl w:ilvl="5">
      <w:start w:val="1"/>
      <w:numFmt w:val="lowerRoman"/>
      <w:lvlText w:val="%6."/>
      <w:lvlJc w:val="left"/>
      <w:pPr>
        <w:ind w:left="2977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977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8144"/>
        </w:tabs>
        <w:ind w:left="2977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977" w:hanging="425"/>
      </w:pPr>
      <w:rPr>
        <w:rFonts w:hint="default"/>
      </w:rPr>
    </w:lvl>
  </w:abstractNum>
  <w:abstractNum w:abstractNumId="16" w15:restartNumberingAfterBreak="0">
    <w:nsid w:val="3022458A"/>
    <w:multiLevelType w:val="multilevel"/>
    <w:tmpl w:val="9AA2C062"/>
    <w:numStyleLink w:val="Seznamslovan"/>
  </w:abstractNum>
  <w:abstractNum w:abstractNumId="17" w15:restartNumberingAfterBreak="0">
    <w:nsid w:val="324B3632"/>
    <w:multiLevelType w:val="multilevel"/>
    <w:tmpl w:val="9AA2C062"/>
    <w:numStyleLink w:val="Seznamslovan"/>
  </w:abstractNum>
  <w:abstractNum w:abstractNumId="18" w15:restartNumberingAfterBreak="0">
    <w:nsid w:val="32E0663F"/>
    <w:multiLevelType w:val="multilevel"/>
    <w:tmpl w:val="FB88413A"/>
    <w:styleLink w:val="slovnnadpis"/>
    <w:lvl w:ilvl="0">
      <w:start w:val="1"/>
      <w:numFmt w:val="decimal"/>
      <w:pStyle w:val="Nadpis1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pStyle w:val="Nadpis2"/>
      <w:lvlText w:val="%1.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Nadpis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Nadpis4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none"/>
      <w:pStyle w:val="Nadpis5"/>
      <w:lvlText w:val=""/>
      <w:lvlJc w:val="left"/>
      <w:pPr>
        <w:ind w:left="851" w:hanging="851"/>
      </w:pPr>
      <w:rPr>
        <w:rFonts w:hint="default"/>
      </w:rPr>
    </w:lvl>
    <w:lvl w:ilvl="5">
      <w:start w:val="1"/>
      <w:numFmt w:val="none"/>
      <w:pStyle w:val="Nadpis6"/>
      <w:lvlText w:val=""/>
      <w:lvlJc w:val="left"/>
      <w:pPr>
        <w:ind w:left="851" w:hanging="851"/>
      </w:pPr>
      <w:rPr>
        <w:rFonts w:hint="default"/>
      </w:rPr>
    </w:lvl>
    <w:lvl w:ilvl="6">
      <w:start w:val="1"/>
      <w:numFmt w:val="none"/>
      <w:pStyle w:val="Nadpis7"/>
      <w:lvlText w:val=""/>
      <w:lvlJc w:val="left"/>
      <w:pPr>
        <w:ind w:left="851" w:hanging="851"/>
      </w:pPr>
      <w:rPr>
        <w:rFonts w:hint="default"/>
      </w:rPr>
    </w:lvl>
    <w:lvl w:ilvl="7">
      <w:start w:val="1"/>
      <w:numFmt w:val="none"/>
      <w:pStyle w:val="Nadpis8"/>
      <w:lvlText w:val=""/>
      <w:lvlJc w:val="left"/>
      <w:pPr>
        <w:ind w:left="851" w:hanging="851"/>
      </w:pPr>
      <w:rPr>
        <w:rFonts w:hint="default"/>
      </w:rPr>
    </w:lvl>
    <w:lvl w:ilvl="8">
      <w:start w:val="1"/>
      <w:numFmt w:val="none"/>
      <w:pStyle w:val="Nadpis9"/>
      <w:lvlText w:val=""/>
      <w:lvlJc w:val="left"/>
      <w:pPr>
        <w:ind w:left="851" w:hanging="851"/>
      </w:pPr>
      <w:rPr>
        <w:rFonts w:hint="default"/>
      </w:rPr>
    </w:lvl>
  </w:abstractNum>
  <w:abstractNum w:abstractNumId="19" w15:restartNumberingAfterBreak="0">
    <w:nsid w:val="33951856"/>
    <w:multiLevelType w:val="multilevel"/>
    <w:tmpl w:val="3DE8382A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20" w15:restartNumberingAfterBreak="0">
    <w:nsid w:val="38276116"/>
    <w:multiLevelType w:val="multilevel"/>
    <w:tmpl w:val="3DE8382A"/>
    <w:numStyleLink w:val="Seznamodrkov"/>
  </w:abstractNum>
  <w:abstractNum w:abstractNumId="21" w15:restartNumberingAfterBreak="0">
    <w:nsid w:val="408F015C"/>
    <w:multiLevelType w:val="multilevel"/>
    <w:tmpl w:val="3DE8382A"/>
    <w:styleLink w:val="Seznamodrkov"/>
    <w:lvl w:ilvl="0">
      <w:start w:val="1"/>
      <w:numFmt w:val="bullet"/>
      <w:lvlText w:val="–"/>
      <w:lvlJc w:val="left"/>
      <w:pPr>
        <w:tabs>
          <w:tab w:val="num" w:pos="1276"/>
        </w:tabs>
        <w:ind w:left="1276" w:hanging="425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1701"/>
        </w:tabs>
        <w:ind w:left="1701" w:hanging="425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  <w:color w:val="auto"/>
      </w:rPr>
    </w:lvl>
    <w:lvl w:ilvl="3">
      <w:start w:val="1"/>
      <w:numFmt w:val="decimal"/>
      <w:lvlText w:val="(%4)"/>
      <w:lvlJc w:val="left"/>
      <w:pPr>
        <w:ind w:left="2126" w:hanging="425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26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26" w:hanging="42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126" w:hanging="42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126" w:hanging="425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126" w:hanging="425"/>
      </w:pPr>
      <w:rPr>
        <w:rFonts w:hint="default"/>
      </w:rPr>
    </w:lvl>
  </w:abstractNum>
  <w:abstractNum w:abstractNumId="22" w15:restartNumberingAfterBreak="0">
    <w:nsid w:val="42520F69"/>
    <w:multiLevelType w:val="multilevel"/>
    <w:tmpl w:val="FB88413A"/>
    <w:numStyleLink w:val="slovnnadpis"/>
  </w:abstractNum>
  <w:abstractNum w:abstractNumId="23" w15:restartNumberingAfterBreak="0">
    <w:nsid w:val="4A846EF5"/>
    <w:multiLevelType w:val="multilevel"/>
    <w:tmpl w:val="E8F6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C83AE6"/>
    <w:multiLevelType w:val="multilevel"/>
    <w:tmpl w:val="3DE8382A"/>
    <w:numStyleLink w:val="Seznamodrkov"/>
  </w:abstractNum>
  <w:abstractNum w:abstractNumId="25" w15:restartNumberingAfterBreak="0">
    <w:nsid w:val="5D6C347E"/>
    <w:multiLevelType w:val="hybridMultilevel"/>
    <w:tmpl w:val="10F61D5E"/>
    <w:lvl w:ilvl="0" w:tplc="E14CD280">
      <w:numFmt w:val="bullet"/>
      <w:lvlText w:val="-"/>
      <w:lvlJc w:val="left"/>
      <w:pPr>
        <w:ind w:left="1211" w:hanging="360"/>
      </w:pPr>
      <w:rPr>
        <w:rFonts w:ascii="Cambria" w:eastAsiaTheme="minorHAnsi" w:hAnsi="Cambria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1757551035">
    <w:abstractNumId w:val="11"/>
  </w:num>
  <w:num w:numId="2" w16cid:durableId="355891541">
    <w:abstractNumId w:val="18"/>
  </w:num>
  <w:num w:numId="3" w16cid:durableId="163159122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345011725">
    <w:abstractNumId w:val="15"/>
  </w:num>
  <w:num w:numId="5" w16cid:durableId="1805391823">
    <w:abstractNumId w:val="9"/>
  </w:num>
  <w:num w:numId="6" w16cid:durableId="215896543">
    <w:abstractNumId w:val="7"/>
  </w:num>
  <w:num w:numId="7" w16cid:durableId="152646122">
    <w:abstractNumId w:val="6"/>
  </w:num>
  <w:num w:numId="8" w16cid:durableId="1048333808">
    <w:abstractNumId w:val="5"/>
  </w:num>
  <w:num w:numId="9" w16cid:durableId="89357723">
    <w:abstractNumId w:val="4"/>
  </w:num>
  <w:num w:numId="10" w16cid:durableId="2124687999">
    <w:abstractNumId w:val="21"/>
  </w:num>
  <w:num w:numId="11" w16cid:durableId="1090278191">
    <w:abstractNumId w:val="24"/>
  </w:num>
  <w:num w:numId="12" w16cid:durableId="392239955">
    <w:abstractNumId w:val="14"/>
  </w:num>
  <w:num w:numId="13" w16cid:durableId="932739392">
    <w:abstractNumId w:val="13"/>
  </w:num>
  <w:num w:numId="14" w16cid:durableId="419106759">
    <w:abstractNumId w:val="10"/>
  </w:num>
  <w:num w:numId="15" w16cid:durableId="75827043">
    <w:abstractNumId w:val="17"/>
  </w:num>
  <w:num w:numId="16" w16cid:durableId="1701127659">
    <w:abstractNumId w:val="8"/>
  </w:num>
  <w:num w:numId="17" w16cid:durableId="305010608">
    <w:abstractNumId w:val="3"/>
  </w:num>
  <w:num w:numId="18" w16cid:durableId="1745255446">
    <w:abstractNumId w:val="2"/>
  </w:num>
  <w:num w:numId="19" w16cid:durableId="1980915344">
    <w:abstractNumId w:val="1"/>
  </w:num>
  <w:num w:numId="20" w16cid:durableId="1633905546">
    <w:abstractNumId w:val="0"/>
  </w:num>
  <w:num w:numId="21" w16cid:durableId="923613931">
    <w:abstractNumId w:val="22"/>
  </w:num>
  <w:num w:numId="22" w16cid:durableId="413210105">
    <w:abstractNumId w:val="16"/>
  </w:num>
  <w:num w:numId="23" w16cid:durableId="314145415">
    <w:abstractNumId w:val="20"/>
  </w:num>
  <w:num w:numId="24" w16cid:durableId="1119298054">
    <w:abstractNumId w:val="19"/>
  </w:num>
  <w:num w:numId="25" w16cid:durableId="907688500">
    <w:abstractNumId w:val="23"/>
  </w:num>
  <w:num w:numId="26" w16cid:durableId="645747494">
    <w:abstractNumId w:val="12"/>
  </w:num>
  <w:num w:numId="27" w16cid:durableId="1668169117">
    <w:abstractNumId w:val="2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efaultTabStop w:val="708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D2"/>
    <w:rsid w:val="00004A80"/>
    <w:rsid w:val="000260F9"/>
    <w:rsid w:val="00027DB3"/>
    <w:rsid w:val="000309D4"/>
    <w:rsid w:val="000316FC"/>
    <w:rsid w:val="00060909"/>
    <w:rsid w:val="00065443"/>
    <w:rsid w:val="000902A0"/>
    <w:rsid w:val="00091736"/>
    <w:rsid w:val="000917C1"/>
    <w:rsid w:val="00095B8B"/>
    <w:rsid w:val="000A2DE3"/>
    <w:rsid w:val="000A40FB"/>
    <w:rsid w:val="000A5D96"/>
    <w:rsid w:val="000C33B2"/>
    <w:rsid w:val="000C4596"/>
    <w:rsid w:val="000E3A34"/>
    <w:rsid w:val="000F34C4"/>
    <w:rsid w:val="001243DC"/>
    <w:rsid w:val="00133696"/>
    <w:rsid w:val="0013391F"/>
    <w:rsid w:val="00134B14"/>
    <w:rsid w:val="00137C5D"/>
    <w:rsid w:val="00144600"/>
    <w:rsid w:val="00153D08"/>
    <w:rsid w:val="00155B9E"/>
    <w:rsid w:val="00180E64"/>
    <w:rsid w:val="001860A3"/>
    <w:rsid w:val="00195C36"/>
    <w:rsid w:val="00196F74"/>
    <w:rsid w:val="001A0C0C"/>
    <w:rsid w:val="001A0E8F"/>
    <w:rsid w:val="001A56D1"/>
    <w:rsid w:val="001B2403"/>
    <w:rsid w:val="001B424F"/>
    <w:rsid w:val="001B6F82"/>
    <w:rsid w:val="001C5B2F"/>
    <w:rsid w:val="001C74DA"/>
    <w:rsid w:val="001D1F6D"/>
    <w:rsid w:val="001D4A0E"/>
    <w:rsid w:val="001E4987"/>
    <w:rsid w:val="001E67F6"/>
    <w:rsid w:val="001F524D"/>
    <w:rsid w:val="0021269D"/>
    <w:rsid w:val="00223B84"/>
    <w:rsid w:val="0023432B"/>
    <w:rsid w:val="00236BCF"/>
    <w:rsid w:val="00250B87"/>
    <w:rsid w:val="00253D11"/>
    <w:rsid w:val="002570DC"/>
    <w:rsid w:val="002641BE"/>
    <w:rsid w:val="00264838"/>
    <w:rsid w:val="00274E7C"/>
    <w:rsid w:val="00284411"/>
    <w:rsid w:val="002845E7"/>
    <w:rsid w:val="002A2450"/>
    <w:rsid w:val="002A59BA"/>
    <w:rsid w:val="002B6D51"/>
    <w:rsid w:val="002D0962"/>
    <w:rsid w:val="0031040E"/>
    <w:rsid w:val="003243C5"/>
    <w:rsid w:val="00327C8F"/>
    <w:rsid w:val="003368F0"/>
    <w:rsid w:val="003375B0"/>
    <w:rsid w:val="00341B93"/>
    <w:rsid w:val="0034411B"/>
    <w:rsid w:val="00364F22"/>
    <w:rsid w:val="0036706D"/>
    <w:rsid w:val="0037082B"/>
    <w:rsid w:val="00375310"/>
    <w:rsid w:val="0038706C"/>
    <w:rsid w:val="00394D8A"/>
    <w:rsid w:val="003C161E"/>
    <w:rsid w:val="003C2391"/>
    <w:rsid w:val="003C6059"/>
    <w:rsid w:val="003D6301"/>
    <w:rsid w:val="003D6A5D"/>
    <w:rsid w:val="003E14AD"/>
    <w:rsid w:val="003E246A"/>
    <w:rsid w:val="003E35E8"/>
    <w:rsid w:val="003F6398"/>
    <w:rsid w:val="0040214B"/>
    <w:rsid w:val="004038C5"/>
    <w:rsid w:val="00405D6A"/>
    <w:rsid w:val="004072BE"/>
    <w:rsid w:val="00425A54"/>
    <w:rsid w:val="004327C5"/>
    <w:rsid w:val="004363E5"/>
    <w:rsid w:val="00440DE5"/>
    <w:rsid w:val="00473CE3"/>
    <w:rsid w:val="004754C9"/>
    <w:rsid w:val="004807EA"/>
    <w:rsid w:val="004949B6"/>
    <w:rsid w:val="004A1B7F"/>
    <w:rsid w:val="004B48E3"/>
    <w:rsid w:val="004D214F"/>
    <w:rsid w:val="0050131E"/>
    <w:rsid w:val="00505945"/>
    <w:rsid w:val="00510C29"/>
    <w:rsid w:val="005415E3"/>
    <w:rsid w:val="0054358E"/>
    <w:rsid w:val="0054778B"/>
    <w:rsid w:val="005513A1"/>
    <w:rsid w:val="00551FD5"/>
    <w:rsid w:val="00556968"/>
    <w:rsid w:val="00557619"/>
    <w:rsid w:val="005621E3"/>
    <w:rsid w:val="0056226E"/>
    <w:rsid w:val="00566029"/>
    <w:rsid w:val="00581F6E"/>
    <w:rsid w:val="00584945"/>
    <w:rsid w:val="005930E5"/>
    <w:rsid w:val="005A07ED"/>
    <w:rsid w:val="005A16B2"/>
    <w:rsid w:val="005B2DE5"/>
    <w:rsid w:val="005B54DB"/>
    <w:rsid w:val="005C0CA9"/>
    <w:rsid w:val="005D4355"/>
    <w:rsid w:val="006003E1"/>
    <w:rsid w:val="00607832"/>
    <w:rsid w:val="00626A22"/>
    <w:rsid w:val="00637C6C"/>
    <w:rsid w:val="00652466"/>
    <w:rsid w:val="006529E5"/>
    <w:rsid w:val="006563A8"/>
    <w:rsid w:val="00675155"/>
    <w:rsid w:val="006803EF"/>
    <w:rsid w:val="0068064C"/>
    <w:rsid w:val="00683A75"/>
    <w:rsid w:val="00684DC5"/>
    <w:rsid w:val="006A0B8B"/>
    <w:rsid w:val="006A4A6B"/>
    <w:rsid w:val="006B4833"/>
    <w:rsid w:val="006B5B53"/>
    <w:rsid w:val="006C31E0"/>
    <w:rsid w:val="006E3254"/>
    <w:rsid w:val="006E3828"/>
    <w:rsid w:val="006F2CA3"/>
    <w:rsid w:val="006F3E2A"/>
    <w:rsid w:val="006F508F"/>
    <w:rsid w:val="00714541"/>
    <w:rsid w:val="00717DAD"/>
    <w:rsid w:val="00722F2C"/>
    <w:rsid w:val="00723962"/>
    <w:rsid w:val="00734BE1"/>
    <w:rsid w:val="007367BD"/>
    <w:rsid w:val="00737899"/>
    <w:rsid w:val="00737D76"/>
    <w:rsid w:val="007455EB"/>
    <w:rsid w:val="00780D9D"/>
    <w:rsid w:val="007832CD"/>
    <w:rsid w:val="007B0B19"/>
    <w:rsid w:val="007C2C8A"/>
    <w:rsid w:val="007D0BAB"/>
    <w:rsid w:val="007D172B"/>
    <w:rsid w:val="007D3179"/>
    <w:rsid w:val="007D3B97"/>
    <w:rsid w:val="007F2376"/>
    <w:rsid w:val="007F2A8B"/>
    <w:rsid w:val="007F4DD7"/>
    <w:rsid w:val="0080224A"/>
    <w:rsid w:val="008157A9"/>
    <w:rsid w:val="0082261A"/>
    <w:rsid w:val="008238BB"/>
    <w:rsid w:val="00841F54"/>
    <w:rsid w:val="00842C79"/>
    <w:rsid w:val="00844815"/>
    <w:rsid w:val="00860B28"/>
    <w:rsid w:val="00864A39"/>
    <w:rsid w:val="008822A1"/>
    <w:rsid w:val="00882BB5"/>
    <w:rsid w:val="008948C8"/>
    <w:rsid w:val="008A4B35"/>
    <w:rsid w:val="008B142A"/>
    <w:rsid w:val="008B1E47"/>
    <w:rsid w:val="008E26A9"/>
    <w:rsid w:val="008E7754"/>
    <w:rsid w:val="00901612"/>
    <w:rsid w:val="00904CA3"/>
    <w:rsid w:val="009606D6"/>
    <w:rsid w:val="0096726D"/>
    <w:rsid w:val="00967E0A"/>
    <w:rsid w:val="009B5A18"/>
    <w:rsid w:val="009B73DD"/>
    <w:rsid w:val="009D3D23"/>
    <w:rsid w:val="009E6DF5"/>
    <w:rsid w:val="009F076C"/>
    <w:rsid w:val="00A0287D"/>
    <w:rsid w:val="00A12AE8"/>
    <w:rsid w:val="00A14A7E"/>
    <w:rsid w:val="00A170BA"/>
    <w:rsid w:val="00A20411"/>
    <w:rsid w:val="00A3504F"/>
    <w:rsid w:val="00A470FA"/>
    <w:rsid w:val="00A51DC4"/>
    <w:rsid w:val="00A56E9C"/>
    <w:rsid w:val="00A6400A"/>
    <w:rsid w:val="00A651FD"/>
    <w:rsid w:val="00A66122"/>
    <w:rsid w:val="00A70B3D"/>
    <w:rsid w:val="00A758D8"/>
    <w:rsid w:val="00A80B15"/>
    <w:rsid w:val="00A92D93"/>
    <w:rsid w:val="00A96731"/>
    <w:rsid w:val="00AC474A"/>
    <w:rsid w:val="00AC47DC"/>
    <w:rsid w:val="00AE2829"/>
    <w:rsid w:val="00AF30C1"/>
    <w:rsid w:val="00AF327B"/>
    <w:rsid w:val="00B027A5"/>
    <w:rsid w:val="00B0396F"/>
    <w:rsid w:val="00B06BFF"/>
    <w:rsid w:val="00B149CA"/>
    <w:rsid w:val="00B213E6"/>
    <w:rsid w:val="00B32F88"/>
    <w:rsid w:val="00B4604C"/>
    <w:rsid w:val="00B63BC1"/>
    <w:rsid w:val="00B71203"/>
    <w:rsid w:val="00B83FB5"/>
    <w:rsid w:val="00BA16F2"/>
    <w:rsid w:val="00BA1D24"/>
    <w:rsid w:val="00BA365E"/>
    <w:rsid w:val="00BD6F7E"/>
    <w:rsid w:val="00BE4DF7"/>
    <w:rsid w:val="00BE5259"/>
    <w:rsid w:val="00BF5BE1"/>
    <w:rsid w:val="00C11C73"/>
    <w:rsid w:val="00C12276"/>
    <w:rsid w:val="00C143A9"/>
    <w:rsid w:val="00C50ABA"/>
    <w:rsid w:val="00C710A3"/>
    <w:rsid w:val="00C72271"/>
    <w:rsid w:val="00C81B13"/>
    <w:rsid w:val="00CA404C"/>
    <w:rsid w:val="00CB56F8"/>
    <w:rsid w:val="00CC5042"/>
    <w:rsid w:val="00CE02AE"/>
    <w:rsid w:val="00D06100"/>
    <w:rsid w:val="00D20D60"/>
    <w:rsid w:val="00D30F23"/>
    <w:rsid w:val="00D42BD8"/>
    <w:rsid w:val="00D4315D"/>
    <w:rsid w:val="00D43FD9"/>
    <w:rsid w:val="00D450E0"/>
    <w:rsid w:val="00D75D8C"/>
    <w:rsid w:val="00DB5D73"/>
    <w:rsid w:val="00DB614E"/>
    <w:rsid w:val="00DC016D"/>
    <w:rsid w:val="00DD4721"/>
    <w:rsid w:val="00DE32D2"/>
    <w:rsid w:val="00E02B4D"/>
    <w:rsid w:val="00E11178"/>
    <w:rsid w:val="00E11FD2"/>
    <w:rsid w:val="00E20956"/>
    <w:rsid w:val="00E23D82"/>
    <w:rsid w:val="00E537BD"/>
    <w:rsid w:val="00E62458"/>
    <w:rsid w:val="00E74748"/>
    <w:rsid w:val="00E83624"/>
    <w:rsid w:val="00E84196"/>
    <w:rsid w:val="00EA593D"/>
    <w:rsid w:val="00EA6077"/>
    <w:rsid w:val="00EA76AE"/>
    <w:rsid w:val="00EB2B1F"/>
    <w:rsid w:val="00EB3CFE"/>
    <w:rsid w:val="00EB5AAD"/>
    <w:rsid w:val="00EB6F27"/>
    <w:rsid w:val="00ED2B8E"/>
    <w:rsid w:val="00EE6B1D"/>
    <w:rsid w:val="00EF5FC9"/>
    <w:rsid w:val="00F06B35"/>
    <w:rsid w:val="00F11CD7"/>
    <w:rsid w:val="00F17E61"/>
    <w:rsid w:val="00F20B84"/>
    <w:rsid w:val="00F24349"/>
    <w:rsid w:val="00F35B96"/>
    <w:rsid w:val="00F371A4"/>
    <w:rsid w:val="00F3ECA7"/>
    <w:rsid w:val="00F63AC5"/>
    <w:rsid w:val="00F64EB4"/>
    <w:rsid w:val="00F80EE5"/>
    <w:rsid w:val="00F8211B"/>
    <w:rsid w:val="00F8265F"/>
    <w:rsid w:val="00F846B4"/>
    <w:rsid w:val="00F86245"/>
    <w:rsid w:val="00F96D91"/>
    <w:rsid w:val="00FC6055"/>
    <w:rsid w:val="00FD42DD"/>
    <w:rsid w:val="00FE1893"/>
    <w:rsid w:val="00FE4A5E"/>
    <w:rsid w:val="00FF08F5"/>
    <w:rsid w:val="013629E6"/>
    <w:rsid w:val="035446A9"/>
    <w:rsid w:val="03FD1C93"/>
    <w:rsid w:val="11AE31D5"/>
    <w:rsid w:val="159CCBEA"/>
    <w:rsid w:val="194FD011"/>
    <w:rsid w:val="1C38B6C6"/>
    <w:rsid w:val="1DC65B2B"/>
    <w:rsid w:val="1F80CE05"/>
    <w:rsid w:val="1FBB96FF"/>
    <w:rsid w:val="2372B7B1"/>
    <w:rsid w:val="269BEF2B"/>
    <w:rsid w:val="2BA888B8"/>
    <w:rsid w:val="2EE51721"/>
    <w:rsid w:val="31735A0C"/>
    <w:rsid w:val="3333582F"/>
    <w:rsid w:val="364B3C5C"/>
    <w:rsid w:val="375BAE10"/>
    <w:rsid w:val="405A5CAF"/>
    <w:rsid w:val="4379513F"/>
    <w:rsid w:val="46BDA16B"/>
    <w:rsid w:val="4A48AF44"/>
    <w:rsid w:val="4C6316DD"/>
    <w:rsid w:val="50350FAA"/>
    <w:rsid w:val="55983CA1"/>
    <w:rsid w:val="5762F278"/>
    <w:rsid w:val="5C565F7F"/>
    <w:rsid w:val="6027C011"/>
    <w:rsid w:val="60AA9A84"/>
    <w:rsid w:val="618778C7"/>
    <w:rsid w:val="619B0000"/>
    <w:rsid w:val="63DDA7DC"/>
    <w:rsid w:val="650D47A1"/>
    <w:rsid w:val="67699325"/>
    <w:rsid w:val="67765248"/>
    <w:rsid w:val="6FAC5711"/>
    <w:rsid w:val="72FE914D"/>
    <w:rsid w:val="75D88A3E"/>
    <w:rsid w:val="76661B9C"/>
    <w:rsid w:val="77E1EC63"/>
    <w:rsid w:val="79A95B07"/>
    <w:rsid w:val="7BFEBABA"/>
    <w:rsid w:val="7CD0B2E2"/>
    <w:rsid w:val="7EEDB434"/>
    <w:rsid w:val="7F379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1212EA"/>
  <w15:chartTrackingRefBased/>
  <w15:docId w15:val="{D7DE4526-9595-43EB-8993-19B23AAF7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7F2376"/>
    <w:pPr>
      <w:spacing w:after="0" w:line="300" w:lineRule="auto"/>
      <w:ind w:firstLine="851"/>
      <w:jc w:val="both"/>
    </w:pPr>
    <w:rPr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D06100"/>
    <w:pPr>
      <w:keepNext/>
      <w:keepLines/>
      <w:pageBreakBefore/>
      <w:numPr>
        <w:numId w:val="21"/>
      </w:numPr>
      <w:spacing w:after="120" w:line="360" w:lineRule="auto"/>
      <w:jc w:val="left"/>
      <w:outlineLvl w:val="0"/>
    </w:pPr>
    <w:rPr>
      <w:rFonts w:asciiTheme="majorHAnsi" w:eastAsiaTheme="majorEastAsia" w:hAnsiTheme="majorHAnsi" w:cstheme="majorBidi"/>
      <w:sz w:val="40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96D91"/>
    <w:pPr>
      <w:keepNext/>
      <w:keepLines/>
      <w:numPr>
        <w:ilvl w:val="1"/>
        <w:numId w:val="21"/>
      </w:numPr>
      <w:spacing w:before="240" w:after="120" w:line="360" w:lineRule="auto"/>
      <w:jc w:val="left"/>
      <w:outlineLvl w:val="1"/>
    </w:pPr>
    <w:rPr>
      <w:rFonts w:asciiTheme="majorHAnsi" w:eastAsiaTheme="majorEastAsia" w:hAnsiTheme="majorHAnsi" w:cstheme="majorBidi"/>
      <w:sz w:val="34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96D91"/>
    <w:pPr>
      <w:keepNext/>
      <w:keepLines/>
      <w:numPr>
        <w:ilvl w:val="2"/>
        <w:numId w:val="21"/>
      </w:numPr>
      <w:spacing w:before="240" w:after="120" w:line="360" w:lineRule="auto"/>
      <w:jc w:val="left"/>
      <w:outlineLvl w:val="2"/>
    </w:pPr>
    <w:rPr>
      <w:rFonts w:asciiTheme="majorHAnsi" w:eastAsiaTheme="majorEastAsia" w:hAnsiTheme="majorHAnsi" w:cstheme="majorBidi"/>
      <w:sz w:val="32"/>
      <w:szCs w:val="24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F96D91"/>
    <w:pPr>
      <w:keepNext/>
      <w:keepLines/>
      <w:numPr>
        <w:ilvl w:val="3"/>
        <w:numId w:val="21"/>
      </w:numPr>
      <w:spacing w:before="240" w:after="120" w:line="360" w:lineRule="auto"/>
      <w:jc w:val="left"/>
      <w:outlineLvl w:val="3"/>
    </w:pPr>
    <w:rPr>
      <w:rFonts w:asciiTheme="majorHAnsi" w:eastAsiaTheme="majorEastAsia" w:hAnsiTheme="majorHAnsi" w:cstheme="majorBidi"/>
      <w:iCs/>
      <w:sz w:val="28"/>
    </w:rPr>
  </w:style>
  <w:style w:type="paragraph" w:styleId="Nadpis5">
    <w:name w:val="heading 5"/>
    <w:basedOn w:val="Sta"/>
    <w:next w:val="Normln"/>
    <w:link w:val="Nadpis5Char"/>
    <w:uiPriority w:val="9"/>
    <w:unhideWhenUsed/>
    <w:qFormat/>
    <w:rsid w:val="00F96D91"/>
    <w:pPr>
      <w:keepNext/>
      <w:keepLines/>
      <w:numPr>
        <w:ilvl w:val="4"/>
        <w:numId w:val="21"/>
      </w:numPr>
      <w:spacing w:before="240" w:after="120" w:line="360" w:lineRule="auto"/>
      <w:jc w:val="left"/>
      <w:outlineLvl w:val="4"/>
    </w:pPr>
    <w:rPr>
      <w:rFonts w:asciiTheme="majorHAnsi" w:eastAsiaTheme="majorEastAsia" w:hAnsiTheme="majorHAnsi" w:cstheme="majorBidi"/>
      <w:color w:val="auto"/>
      <w:sz w:val="28"/>
    </w:rPr>
  </w:style>
  <w:style w:type="paragraph" w:styleId="Nadpis6">
    <w:name w:val="heading 6"/>
    <w:basedOn w:val="Normln"/>
    <w:next w:val="Normln"/>
    <w:link w:val="Nadpis6Char"/>
    <w:uiPriority w:val="9"/>
    <w:unhideWhenUsed/>
    <w:qFormat/>
    <w:rsid w:val="00F96D91"/>
    <w:pPr>
      <w:keepNext/>
      <w:keepLines/>
      <w:numPr>
        <w:ilvl w:val="5"/>
        <w:numId w:val="21"/>
      </w:numPr>
      <w:spacing w:before="40"/>
      <w:jc w:val="left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unhideWhenUsed/>
    <w:qFormat/>
    <w:rsid w:val="00A651FD"/>
    <w:pPr>
      <w:keepNext/>
      <w:keepLines/>
      <w:numPr>
        <w:ilvl w:val="6"/>
        <w:numId w:val="2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Nadpis8">
    <w:name w:val="heading 8"/>
    <w:basedOn w:val="Normln"/>
    <w:next w:val="Normln"/>
    <w:link w:val="Nadpis8Char"/>
    <w:uiPriority w:val="9"/>
    <w:unhideWhenUsed/>
    <w:qFormat/>
    <w:rsid w:val="00A651FD"/>
    <w:pPr>
      <w:keepNext/>
      <w:keepLines/>
      <w:numPr>
        <w:ilvl w:val="7"/>
        <w:numId w:val="2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A651FD"/>
    <w:pPr>
      <w:keepNext/>
      <w:keepLines/>
      <w:numPr>
        <w:ilvl w:val="8"/>
        <w:numId w:val="2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Neslovannadpis">
    <w:name w:val="Nečíslovaný nadpis"/>
    <w:basedOn w:val="Nadpis1"/>
    <w:next w:val="Sta"/>
    <w:qFormat/>
    <w:rsid w:val="00440DE5"/>
    <w:pPr>
      <w:numPr>
        <w:numId w:val="0"/>
      </w:numPr>
    </w:pPr>
  </w:style>
  <w:style w:type="paragraph" w:customStyle="1" w:styleId="Nezaazovannadpis">
    <w:name w:val="Nezařazovaný nadpis"/>
    <w:basedOn w:val="Nadpis1"/>
    <w:next w:val="Sta"/>
    <w:qFormat/>
    <w:rsid w:val="003368F0"/>
    <w:pPr>
      <w:pageBreakBefore w:val="0"/>
      <w:numPr>
        <w:numId w:val="0"/>
      </w:numPr>
      <w:outlineLvl w:val="9"/>
    </w:pPr>
  </w:style>
  <w:style w:type="character" w:customStyle="1" w:styleId="Nadpis1Char">
    <w:name w:val="Nadpis 1 Char"/>
    <w:basedOn w:val="Standardnpsmoodstavce"/>
    <w:link w:val="Nadpis1"/>
    <w:uiPriority w:val="9"/>
    <w:rsid w:val="00D06100"/>
    <w:rPr>
      <w:rFonts w:asciiTheme="majorHAnsi" w:eastAsiaTheme="majorEastAsia" w:hAnsiTheme="majorHAnsi" w:cstheme="majorBidi"/>
      <w:sz w:val="40"/>
      <w:szCs w:val="32"/>
    </w:rPr>
  </w:style>
  <w:style w:type="paragraph" w:customStyle="1" w:styleId="Sta">
    <w:name w:val="Stať"/>
    <w:basedOn w:val="Normln"/>
    <w:qFormat/>
    <w:rsid w:val="00A651FD"/>
    <w:rPr>
      <w:rFonts w:eastAsia="Times New Roman" w:cs="Arial"/>
      <w:color w:val="000000"/>
      <w:szCs w:val="20"/>
      <w:lang w:eastAsia="cs-CZ"/>
    </w:rPr>
  </w:style>
  <w:style w:type="paragraph" w:customStyle="1" w:styleId="Podpisovdek">
    <w:name w:val="Podpisový řádek"/>
    <w:basedOn w:val="Normln"/>
    <w:rsid w:val="00394D8A"/>
    <w:pPr>
      <w:tabs>
        <w:tab w:val="left" w:pos="5103"/>
        <w:tab w:val="left" w:leader="dot" w:pos="7938"/>
      </w:tabs>
      <w:spacing w:before="360" w:line="240" w:lineRule="auto"/>
      <w:ind w:firstLine="0"/>
      <w:jc w:val="left"/>
    </w:pPr>
    <w:rPr>
      <w:rFonts w:ascii="Cambria" w:eastAsia="Times New Roman" w:hAnsi="Cambria" w:cs="Times New Roman"/>
      <w:szCs w:val="20"/>
      <w:lang w:eastAsia="cs-CZ"/>
    </w:rPr>
  </w:style>
  <w:style w:type="paragraph" w:customStyle="1" w:styleId="Jmnopodpodpisovmdkem">
    <w:name w:val="Jméno pod podpisovým řádkem"/>
    <w:basedOn w:val="Normln"/>
    <w:next w:val="Normln"/>
    <w:qFormat/>
    <w:rsid w:val="00394D8A"/>
    <w:pPr>
      <w:tabs>
        <w:tab w:val="center" w:pos="6521"/>
      </w:tabs>
      <w:spacing w:after="120" w:line="240" w:lineRule="auto"/>
      <w:ind w:firstLine="0"/>
      <w:jc w:val="left"/>
    </w:pPr>
    <w:rPr>
      <w:rFonts w:eastAsia="Times New Roman" w:cs="Times New Roman"/>
      <w:bCs/>
      <w:szCs w:val="24"/>
      <w:lang w:eastAsia="cs-CZ"/>
    </w:rPr>
  </w:style>
  <w:style w:type="paragraph" w:styleId="Zhlav">
    <w:name w:val="header"/>
    <w:basedOn w:val="Normln"/>
    <w:link w:val="ZhlavChar"/>
    <w:uiPriority w:val="99"/>
    <w:unhideWhenUsed/>
    <w:rsid w:val="007F2376"/>
    <w:pPr>
      <w:pBdr>
        <w:bottom w:val="single" w:sz="4" w:space="1" w:color="auto"/>
      </w:pBdr>
      <w:tabs>
        <w:tab w:val="center" w:pos="4536"/>
        <w:tab w:val="right" w:pos="9072"/>
      </w:tabs>
      <w:spacing w:line="240" w:lineRule="auto"/>
      <w:ind w:firstLine="0"/>
      <w:jc w:val="right"/>
    </w:pPr>
    <w:rPr>
      <w:rFonts w:asciiTheme="majorHAnsi" w:hAnsiTheme="majorHAnsi"/>
      <w:sz w:val="22"/>
    </w:rPr>
  </w:style>
  <w:style w:type="character" w:customStyle="1" w:styleId="ZhlavChar">
    <w:name w:val="Záhlaví Char"/>
    <w:basedOn w:val="Standardnpsmoodstavce"/>
    <w:link w:val="Zhlav"/>
    <w:uiPriority w:val="99"/>
    <w:rsid w:val="007F2376"/>
    <w:rPr>
      <w:rFonts w:asciiTheme="majorHAnsi" w:hAnsiTheme="majorHAnsi"/>
    </w:rPr>
  </w:style>
  <w:style w:type="paragraph" w:styleId="Zpat">
    <w:name w:val="footer"/>
    <w:basedOn w:val="Normln"/>
    <w:link w:val="ZpatChar"/>
    <w:uiPriority w:val="99"/>
    <w:unhideWhenUsed/>
    <w:rsid w:val="00A758D8"/>
    <w:pPr>
      <w:tabs>
        <w:tab w:val="center" w:pos="4536"/>
        <w:tab w:val="right" w:pos="9072"/>
      </w:tabs>
      <w:spacing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A758D8"/>
  </w:style>
  <w:style w:type="character" w:styleId="Zstupntext">
    <w:name w:val="Placeholder Text"/>
    <w:basedOn w:val="Standardnpsmoodstavce"/>
    <w:uiPriority w:val="99"/>
    <w:semiHidden/>
    <w:rsid w:val="00A758D8"/>
    <w:rPr>
      <w:color w:val="808080"/>
    </w:rPr>
  </w:style>
  <w:style w:type="paragraph" w:styleId="Nadpisobsahu">
    <w:name w:val="TOC Heading"/>
    <w:basedOn w:val="Neslovannadpis"/>
    <w:next w:val="Normln"/>
    <w:uiPriority w:val="39"/>
    <w:unhideWhenUsed/>
    <w:qFormat/>
    <w:rsid w:val="00566029"/>
    <w:pPr>
      <w:outlineLvl w:val="9"/>
    </w:pPr>
    <w:rPr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394D8A"/>
    <w:pPr>
      <w:tabs>
        <w:tab w:val="right" w:leader="dot" w:pos="9072"/>
      </w:tabs>
      <w:spacing w:after="100" w:line="259" w:lineRule="auto"/>
      <w:ind w:firstLine="0"/>
      <w:jc w:val="left"/>
    </w:pPr>
  </w:style>
  <w:style w:type="character" w:styleId="Hypertextovodkaz">
    <w:name w:val="Hyperlink"/>
    <w:basedOn w:val="Standardnpsmoodstavce"/>
    <w:uiPriority w:val="99"/>
    <w:unhideWhenUsed/>
    <w:rsid w:val="00A758D8"/>
    <w:rPr>
      <w:color w:val="0563C1" w:themeColor="hyperlink"/>
      <w:u w:val="single"/>
    </w:rPr>
  </w:style>
  <w:style w:type="character" w:customStyle="1" w:styleId="Nadpis2Char">
    <w:name w:val="Nadpis 2 Char"/>
    <w:basedOn w:val="Standardnpsmoodstavce"/>
    <w:link w:val="Nadpis2"/>
    <w:uiPriority w:val="9"/>
    <w:rsid w:val="00F96D91"/>
    <w:rPr>
      <w:rFonts w:asciiTheme="majorHAnsi" w:eastAsiaTheme="majorEastAsia" w:hAnsiTheme="majorHAnsi" w:cstheme="majorBidi"/>
      <w:sz w:val="34"/>
      <w:szCs w:val="26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394D8A"/>
    <w:pPr>
      <w:spacing w:after="100" w:line="259" w:lineRule="auto"/>
      <w:ind w:left="720" w:firstLine="0"/>
      <w:jc w:val="left"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394D8A"/>
    <w:pPr>
      <w:spacing w:line="240" w:lineRule="auto"/>
      <w:ind w:firstLine="0"/>
      <w:jc w:val="left"/>
    </w:pPr>
    <w:rPr>
      <w:rFonts w:ascii="Consolas" w:hAnsi="Consolas"/>
      <w:sz w:val="20"/>
      <w:szCs w:val="20"/>
    </w:rPr>
  </w:style>
  <w:style w:type="character" w:customStyle="1" w:styleId="Nadpis3Char">
    <w:name w:val="Nadpis 3 Char"/>
    <w:basedOn w:val="Standardnpsmoodstavce"/>
    <w:link w:val="Nadpis3"/>
    <w:uiPriority w:val="9"/>
    <w:rsid w:val="00F96D91"/>
    <w:rPr>
      <w:rFonts w:asciiTheme="majorHAnsi" w:eastAsiaTheme="majorEastAsia" w:hAnsiTheme="majorHAnsi" w:cstheme="majorBidi"/>
      <w:sz w:val="32"/>
      <w:szCs w:val="24"/>
    </w:rPr>
  </w:style>
  <w:style w:type="character" w:customStyle="1" w:styleId="Nadpis4Char">
    <w:name w:val="Nadpis 4 Char"/>
    <w:basedOn w:val="Standardnpsmoodstavce"/>
    <w:link w:val="Nadpis4"/>
    <w:uiPriority w:val="9"/>
    <w:rsid w:val="00F96D91"/>
    <w:rPr>
      <w:rFonts w:asciiTheme="majorHAnsi" w:eastAsiaTheme="majorEastAsia" w:hAnsiTheme="majorHAnsi" w:cstheme="majorBidi"/>
      <w:iCs/>
      <w:sz w:val="28"/>
    </w:rPr>
  </w:style>
  <w:style w:type="character" w:customStyle="1" w:styleId="Nadpis5Char">
    <w:name w:val="Nadpis 5 Char"/>
    <w:basedOn w:val="Standardnpsmoodstavce"/>
    <w:link w:val="Nadpis5"/>
    <w:uiPriority w:val="9"/>
    <w:rsid w:val="00F96D91"/>
    <w:rPr>
      <w:rFonts w:asciiTheme="majorHAnsi" w:eastAsiaTheme="majorEastAsia" w:hAnsiTheme="majorHAnsi" w:cstheme="majorBidi"/>
      <w:sz w:val="28"/>
      <w:szCs w:val="20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rsid w:val="00F96D91"/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customStyle="1" w:styleId="Nadpis7Char">
    <w:name w:val="Nadpis 7 Char"/>
    <w:basedOn w:val="Standardnpsmoodstavce"/>
    <w:link w:val="Nadpis7"/>
    <w:uiPriority w:val="9"/>
    <w:rsid w:val="0056602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Nadpis8Char">
    <w:name w:val="Nadpis 8 Char"/>
    <w:basedOn w:val="Standardnpsmoodstavce"/>
    <w:link w:val="Nadpis8"/>
    <w:uiPriority w:val="9"/>
    <w:rsid w:val="0056602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56602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Obsah2">
    <w:name w:val="toc 2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styleId="Obsah3">
    <w:name w:val="toc 3"/>
    <w:basedOn w:val="Normln"/>
    <w:next w:val="Normln"/>
    <w:autoRedefine/>
    <w:uiPriority w:val="39"/>
    <w:unhideWhenUsed/>
    <w:rsid w:val="00860B28"/>
    <w:pPr>
      <w:tabs>
        <w:tab w:val="left" w:pos="720"/>
        <w:tab w:val="right" w:leader="dot" w:pos="9072"/>
      </w:tabs>
      <w:spacing w:after="100" w:line="259" w:lineRule="auto"/>
      <w:ind w:firstLine="0"/>
      <w:jc w:val="left"/>
    </w:pPr>
  </w:style>
  <w:style w:type="paragraph" w:customStyle="1" w:styleId="ObrzekvMP">
    <w:name w:val="Obrázek v MP"/>
    <w:basedOn w:val="Normln"/>
    <w:next w:val="Titulek"/>
    <w:qFormat/>
    <w:rsid w:val="00F96D91"/>
    <w:pPr>
      <w:ind w:firstLine="0"/>
      <w:jc w:val="center"/>
    </w:pPr>
  </w:style>
  <w:style w:type="paragraph" w:styleId="Titulek">
    <w:name w:val="caption"/>
    <w:basedOn w:val="Normln"/>
    <w:next w:val="Normln"/>
    <w:uiPriority w:val="35"/>
    <w:unhideWhenUsed/>
    <w:qFormat/>
    <w:rsid w:val="00F96D91"/>
    <w:pPr>
      <w:spacing w:after="200" w:line="240" w:lineRule="auto"/>
      <w:ind w:firstLine="0"/>
      <w:jc w:val="center"/>
    </w:pPr>
    <w:rPr>
      <w:i/>
      <w:iCs/>
      <w:sz w:val="18"/>
      <w:szCs w:val="18"/>
    </w:rPr>
  </w:style>
  <w:style w:type="paragraph" w:styleId="Odstavecseseznamem">
    <w:name w:val="List Paragraph"/>
    <w:basedOn w:val="Normln"/>
    <w:uiPriority w:val="34"/>
    <w:qFormat/>
    <w:rsid w:val="00F96D91"/>
    <w:pPr>
      <w:spacing w:after="120"/>
      <w:ind w:left="851" w:firstLine="0"/>
      <w:contextualSpacing/>
      <w:jc w:val="left"/>
    </w:pPr>
  </w:style>
  <w:style w:type="paragraph" w:customStyle="1" w:styleId="Citovanodstavec">
    <w:name w:val="Citovaný odstavec"/>
    <w:basedOn w:val="Normln"/>
    <w:qFormat/>
    <w:rsid w:val="00F96D91"/>
    <w:pPr>
      <w:keepLines/>
      <w:pBdr>
        <w:top w:val="single" w:sz="4" w:space="12" w:color="auto"/>
        <w:left w:val="single" w:sz="4" w:space="12" w:color="auto"/>
        <w:bottom w:val="single" w:sz="4" w:space="12" w:color="auto"/>
        <w:right w:val="single" w:sz="4" w:space="12" w:color="auto"/>
      </w:pBdr>
      <w:shd w:val="clear" w:color="auto" w:fill="E7E6E6" w:themeFill="background2"/>
      <w:spacing w:after="120" w:line="288" w:lineRule="auto"/>
      <w:ind w:left="567" w:right="567" w:firstLine="0"/>
    </w:pPr>
  </w:style>
  <w:style w:type="paragraph" w:customStyle="1" w:styleId="Zdrojovkd">
    <w:name w:val="Zdrojový kód"/>
    <w:basedOn w:val="Citovanodstavec"/>
    <w:qFormat/>
    <w:rsid w:val="001860A3"/>
    <w:pPr>
      <w:spacing w:before="120" w:line="240" w:lineRule="auto"/>
    </w:pPr>
    <w:rPr>
      <w:rFonts w:ascii="Consolas" w:hAnsi="Consolas"/>
    </w:rPr>
  </w:style>
  <w:style w:type="paragraph" w:styleId="Seznamobrzk">
    <w:name w:val="table of figures"/>
    <w:basedOn w:val="Normln"/>
    <w:next w:val="Normln"/>
    <w:uiPriority w:val="99"/>
    <w:unhideWhenUsed/>
    <w:rsid w:val="00394D8A"/>
    <w:pPr>
      <w:spacing w:line="259" w:lineRule="auto"/>
      <w:ind w:firstLine="0"/>
      <w:jc w:val="left"/>
    </w:pPr>
  </w:style>
  <w:style w:type="paragraph" w:styleId="Bibliografie">
    <w:name w:val="Bibliography"/>
    <w:basedOn w:val="Normln"/>
    <w:next w:val="Normln"/>
    <w:uiPriority w:val="37"/>
    <w:unhideWhenUsed/>
    <w:rsid w:val="00394D8A"/>
    <w:pPr>
      <w:ind w:left="709" w:hanging="709"/>
      <w:jc w:val="left"/>
    </w:pPr>
  </w:style>
  <w:style w:type="paragraph" w:customStyle="1" w:styleId="Nadpisplohy">
    <w:name w:val="Nadpis přílohy"/>
    <w:basedOn w:val="Nadpis1"/>
    <w:next w:val="Sta"/>
    <w:qFormat/>
    <w:rsid w:val="00394D8A"/>
    <w:pPr>
      <w:numPr>
        <w:numId w:val="1"/>
      </w:numPr>
      <w:ind w:left="0" w:firstLine="0"/>
    </w:pPr>
  </w:style>
  <w:style w:type="paragraph" w:customStyle="1" w:styleId="Pojem">
    <w:name w:val="Pojem"/>
    <w:basedOn w:val="Normln"/>
    <w:next w:val="Vysvtlenpojmu"/>
    <w:rsid w:val="00394D8A"/>
    <w:pPr>
      <w:keepNext/>
      <w:spacing w:before="240" w:line="259" w:lineRule="auto"/>
      <w:ind w:left="1701" w:hanging="1701"/>
      <w:jc w:val="left"/>
    </w:pPr>
    <w:rPr>
      <w:b/>
    </w:rPr>
  </w:style>
  <w:style w:type="paragraph" w:customStyle="1" w:styleId="Vysvtlenpojmu">
    <w:name w:val="Vysvětlení pojmu"/>
    <w:basedOn w:val="Normln"/>
    <w:next w:val="Pojem"/>
    <w:rsid w:val="00394D8A"/>
    <w:pPr>
      <w:ind w:left="567" w:firstLine="0"/>
      <w:jc w:val="left"/>
    </w:pPr>
  </w:style>
  <w:style w:type="numbering" w:customStyle="1" w:styleId="slovnnadpis">
    <w:name w:val="Číslování nadpisů"/>
    <w:uiPriority w:val="99"/>
    <w:rsid w:val="00F96D91"/>
    <w:pPr>
      <w:numPr>
        <w:numId w:val="2"/>
      </w:numPr>
    </w:pPr>
  </w:style>
  <w:style w:type="numbering" w:customStyle="1" w:styleId="Seznamslovan">
    <w:name w:val="Seznam číslovaný"/>
    <w:uiPriority w:val="99"/>
    <w:rsid w:val="003C161E"/>
    <w:pPr>
      <w:numPr>
        <w:numId w:val="4"/>
      </w:numPr>
    </w:pPr>
  </w:style>
  <w:style w:type="paragraph" w:styleId="Seznamsodrkami">
    <w:name w:val="List Bullet"/>
    <w:basedOn w:val="Normln"/>
    <w:uiPriority w:val="99"/>
    <w:unhideWhenUsed/>
    <w:rsid w:val="00F17E61"/>
    <w:pPr>
      <w:numPr>
        <w:numId w:val="5"/>
      </w:numPr>
      <w:tabs>
        <w:tab w:val="clear" w:pos="360"/>
        <w:tab w:val="left" w:pos="851"/>
      </w:tabs>
      <w:spacing w:after="120"/>
      <w:ind w:left="850" w:hanging="425"/>
      <w:contextualSpacing/>
    </w:pPr>
  </w:style>
  <w:style w:type="paragraph" w:styleId="Seznamsodrkami2">
    <w:name w:val="List Bullet 2"/>
    <w:basedOn w:val="Normln"/>
    <w:uiPriority w:val="99"/>
    <w:unhideWhenUsed/>
    <w:rsid w:val="00F17E61"/>
    <w:pPr>
      <w:numPr>
        <w:numId w:val="6"/>
      </w:numPr>
      <w:tabs>
        <w:tab w:val="clear" w:pos="643"/>
        <w:tab w:val="left" w:pos="1276"/>
      </w:tabs>
      <w:spacing w:after="120"/>
      <w:ind w:left="1276" w:hanging="425"/>
      <w:contextualSpacing/>
    </w:pPr>
  </w:style>
  <w:style w:type="paragraph" w:styleId="Seznamsodrkami3">
    <w:name w:val="List Bullet 3"/>
    <w:basedOn w:val="Normln"/>
    <w:uiPriority w:val="99"/>
    <w:unhideWhenUsed/>
    <w:rsid w:val="00F17E61"/>
    <w:pPr>
      <w:numPr>
        <w:numId w:val="7"/>
      </w:numPr>
      <w:tabs>
        <w:tab w:val="clear" w:pos="926"/>
        <w:tab w:val="left" w:pos="1701"/>
      </w:tabs>
      <w:spacing w:after="120"/>
      <w:ind w:left="1701" w:hanging="425"/>
      <w:contextualSpacing/>
    </w:pPr>
  </w:style>
  <w:style w:type="paragraph" w:styleId="Seznamsodrkami4">
    <w:name w:val="List Bullet 4"/>
    <w:basedOn w:val="Normln"/>
    <w:uiPriority w:val="99"/>
    <w:unhideWhenUsed/>
    <w:rsid w:val="00F17E61"/>
    <w:pPr>
      <w:numPr>
        <w:numId w:val="8"/>
      </w:numPr>
      <w:tabs>
        <w:tab w:val="clear" w:pos="1209"/>
        <w:tab w:val="left" w:pos="2126"/>
      </w:tabs>
      <w:ind w:left="2126" w:hanging="425"/>
      <w:contextualSpacing/>
    </w:pPr>
  </w:style>
  <w:style w:type="paragraph" w:styleId="Seznamsodrkami5">
    <w:name w:val="List Bullet 5"/>
    <w:basedOn w:val="Normln"/>
    <w:uiPriority w:val="99"/>
    <w:unhideWhenUsed/>
    <w:rsid w:val="00626A22"/>
    <w:pPr>
      <w:numPr>
        <w:numId w:val="9"/>
      </w:numPr>
      <w:tabs>
        <w:tab w:val="clear" w:pos="1492"/>
        <w:tab w:val="left" w:pos="2552"/>
      </w:tabs>
      <w:ind w:left="2551" w:hanging="425"/>
      <w:contextualSpacing/>
    </w:pPr>
  </w:style>
  <w:style w:type="numbering" w:customStyle="1" w:styleId="Seznamodrkov">
    <w:name w:val="Seznam odrážkový"/>
    <w:uiPriority w:val="99"/>
    <w:rsid w:val="003C161E"/>
    <w:pPr>
      <w:numPr>
        <w:numId w:val="10"/>
      </w:numPr>
    </w:pPr>
  </w:style>
  <w:style w:type="paragraph" w:styleId="Bezmezer">
    <w:name w:val="No Spacing"/>
    <w:uiPriority w:val="1"/>
    <w:rsid w:val="00A56E9C"/>
    <w:pPr>
      <w:spacing w:after="0" w:line="240" w:lineRule="auto"/>
    </w:pPr>
  </w:style>
  <w:style w:type="paragraph" w:styleId="Citt">
    <w:name w:val="Quote"/>
    <w:basedOn w:val="Normln"/>
    <w:next w:val="Normln"/>
    <w:link w:val="CittChar"/>
    <w:uiPriority w:val="29"/>
    <w:rsid w:val="00A56E9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A56E9C"/>
    <w:rPr>
      <w:i/>
      <w:iCs/>
      <w:color w:val="404040" w:themeColor="text1" w:themeTint="BF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394D8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51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1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6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9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1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1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7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9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51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18" Type="http://schemas.openxmlformats.org/officeDocument/2006/relationships/image" Target="media/image3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svg"/><Relationship Id="rId22" Type="http://schemas.openxmlformats.org/officeDocument/2006/relationships/glossaryDocument" Target="glossary/document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.kocnar.022\Downloads\&#352;ablona%20dokumentu%20MP-2.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EB783C6655D4587BA6B932365A3B464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23E4D44D-5D70-4D8F-9730-241CBDA28A8C}"/>
      </w:docPartPr>
      <w:docPartBody>
        <w:p w:rsidR="00BE0A6D" w:rsidRDefault="00BE0A6D">
          <w:pPr>
            <w:pStyle w:val="1EB783C6655D4587BA6B932365A3B464"/>
          </w:pPr>
          <w:r w:rsidRPr="00DC335D">
            <w:rPr>
              <w:rStyle w:val="Zstupntext"/>
            </w:rPr>
            <w:t>[Autor]</w:t>
          </w:r>
        </w:p>
      </w:docPartBody>
    </w:docPart>
    <w:docPart>
      <w:docPartPr>
        <w:name w:val="DBE27DAAEA6346C69B2D8548C19CE4A7"/>
        <w:category>
          <w:name w:val="Obecné"/>
          <w:gallery w:val="placeholder"/>
        </w:category>
        <w:types>
          <w:type w:val="bbPlcHdr"/>
        </w:types>
        <w:behaviors>
          <w:behavior w:val="content"/>
        </w:behaviors>
        <w:guid w:val="{E006C103-E315-4444-8AF7-B65DAFADE3A6}"/>
      </w:docPartPr>
      <w:docPartBody>
        <w:p w:rsidR="00BE0A6D" w:rsidRDefault="00BE0A6D">
          <w:pPr>
            <w:pStyle w:val="DBE27DAAEA6346C69B2D8548C19CE4A7"/>
          </w:pPr>
          <w:r w:rsidRPr="002052AC">
            <w:rPr>
              <w:rStyle w:val="Zstupntext"/>
            </w:rPr>
            <w:t>[Název]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A6D"/>
    <w:rsid w:val="001B424F"/>
    <w:rsid w:val="00551FD5"/>
    <w:rsid w:val="005621E3"/>
    <w:rsid w:val="006A3019"/>
    <w:rsid w:val="006C6E2C"/>
    <w:rsid w:val="008F17FE"/>
    <w:rsid w:val="00BE0A6D"/>
    <w:rsid w:val="00E74748"/>
    <w:rsid w:val="00EA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cs-CZ" w:eastAsia="cs-C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stupntext">
    <w:name w:val="Placeholder Text"/>
    <w:basedOn w:val="Standardnpsmoodstavce"/>
    <w:uiPriority w:val="99"/>
    <w:semiHidden/>
    <w:rPr>
      <w:color w:val="808080"/>
    </w:rPr>
  </w:style>
  <w:style w:type="paragraph" w:customStyle="1" w:styleId="1EB783C6655D4587BA6B932365A3B464">
    <w:name w:val="1EB783C6655D4587BA6B932365A3B464"/>
  </w:style>
  <w:style w:type="paragraph" w:customStyle="1" w:styleId="DBE27DAAEA6346C69B2D8548C19CE4A7">
    <w:name w:val="DBE27DAAEA6346C69B2D8548C19CE4A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Vlastní 1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E738256DF513D46B0D435F344E12D70" ma:contentTypeVersion="15" ma:contentTypeDescription="Vytvoří nový dokument" ma:contentTypeScope="" ma:versionID="1470b06e6e2b50d5949ba20feb9c84c7">
  <xsd:schema xmlns:xsd="http://www.w3.org/2001/XMLSchema" xmlns:xs="http://www.w3.org/2001/XMLSchema" xmlns:p="http://schemas.microsoft.com/office/2006/metadata/properties" xmlns:ns3="65c6332b-310c-483b-be36-8bef3dff5b1f" xmlns:ns4="569c5dcb-101e-43c6-8bdc-c3e8e671e3d0" targetNamespace="http://schemas.microsoft.com/office/2006/metadata/properties" ma:root="true" ma:fieldsID="1ce93aef92d20875d4f056c767d64110" ns3:_="" ns4:_="">
    <xsd:import namespace="65c6332b-310c-483b-be36-8bef3dff5b1f"/>
    <xsd:import namespace="569c5dcb-101e-43c6-8bdc-c3e8e671e3d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c6332b-310c-483b-be36-8bef3dff5b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9c5dcb-101e-43c6-8bdc-c3e8e671e3d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SO690Nmerical.XSL" StyleName="ISO 690 – číselná reference" Version="1987">
  <b:Source>
    <b:Tag>Ste20</b:Tag>
    <b:SourceType>Book</b:SourceType>
    <b:Guid>{7FD56950-F5B1-470E-ADEA-0E0EF52C1522}</b:Guid>
    <b:Author>
      <b:Author>
        <b:NameList>
          <b:Person>
            <b:Last>Stehlík</b:Last>
            <b:First>Michal</b:First>
          </b:Person>
        </b:NameList>
      </b:Author>
    </b:Author>
    <b:Title>Návod k maturitním pracím 2020</b:Title>
    <b:Year>2020</b:Year>
    <b:City>Liberec</b:City>
    <b:Publisher>Albatros</b:Publisher>
    <b:RefOrder>1</b:RefOrder>
  </b:Source>
</b:Sourc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c6332b-310c-483b-be36-8bef3dff5b1f" xsi:nil="true"/>
  </documentManagement>
</p:properties>
</file>

<file path=customXml/itemProps1.xml><?xml version="1.0" encoding="utf-8"?>
<ds:datastoreItem xmlns:ds="http://schemas.openxmlformats.org/officeDocument/2006/customXml" ds:itemID="{BEAA6A69-5AF8-4C51-91D0-C5CB675965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5BEAB6E-481A-4337-A8F4-110ED05D01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c6332b-310c-483b-be36-8bef3dff5b1f"/>
    <ds:schemaRef ds:uri="569c5dcb-101e-43c6-8bdc-c3e8e671e3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4F208C-6913-419B-87B2-C798B814ACF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E604B94-5E9B-43C7-8D08-3F794C57F754}">
  <ds:schemaRefs>
    <ds:schemaRef ds:uri="http://schemas.microsoft.com/office/2006/metadata/properties"/>
    <ds:schemaRef ds:uri="http://schemas.microsoft.com/office/infopath/2007/PartnerControls"/>
    <ds:schemaRef ds:uri="65c6332b-310c-483b-be36-8bef3dff5b1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Šablona dokumentu MP-2.2.dotx</Template>
  <TotalTime>161</TotalTime>
  <Pages>17</Pages>
  <Words>1691</Words>
  <Characters>9645</Characters>
  <Application>Microsoft Office Word</Application>
  <DocSecurity>0</DocSecurity>
  <Lines>80</Lines>
  <Paragraphs>22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Šablona dokumentu MP</vt:lpstr>
    </vt:vector>
  </TitlesOfParts>
  <Company/>
  <LinksUpToDate>false</LinksUpToDate>
  <CharactersWithSpaces>11314</CharactersWithSpaces>
  <SharedDoc>false</SharedDoc>
  <HLinks>
    <vt:vector size="234" baseType="variant">
      <vt:variant>
        <vt:i4>1638449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_Toc86059904</vt:lpwstr>
      </vt:variant>
      <vt:variant>
        <vt:i4>1966129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_Toc86059903</vt:lpwstr>
      </vt:variant>
      <vt:variant>
        <vt:i4>1572924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_Toc198234604</vt:lpwstr>
      </vt:variant>
      <vt:variant>
        <vt:i4>1572924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_Toc198234603</vt:lpwstr>
      </vt:variant>
      <vt:variant>
        <vt:i4>1572924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_Toc198234602</vt:lpwstr>
      </vt:variant>
      <vt:variant>
        <vt:i4>1572924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_Toc198234601</vt:lpwstr>
      </vt:variant>
      <vt:variant>
        <vt:i4>1572924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_Toc198234600</vt:lpwstr>
      </vt:variant>
      <vt:variant>
        <vt:i4>1114175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_Toc198234599</vt:lpwstr>
      </vt:variant>
      <vt:variant>
        <vt:i4>1114175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_Toc198234598</vt:lpwstr>
      </vt:variant>
      <vt:variant>
        <vt:i4>1114175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_Toc198234597</vt:lpwstr>
      </vt:variant>
      <vt:variant>
        <vt:i4>1114175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_Toc198234596</vt:lpwstr>
      </vt:variant>
      <vt:variant>
        <vt:i4>1114175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_Toc198234595</vt:lpwstr>
      </vt:variant>
      <vt:variant>
        <vt:i4>1114175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_Toc198234594</vt:lpwstr>
      </vt:variant>
      <vt:variant>
        <vt:i4>1114175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_Toc198234593</vt:lpwstr>
      </vt:variant>
      <vt:variant>
        <vt:i4>1114175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_Toc198234592</vt:lpwstr>
      </vt:variant>
      <vt:variant>
        <vt:i4>1114175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_Toc198234591</vt:lpwstr>
      </vt:variant>
      <vt:variant>
        <vt:i4>1114175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_Toc198234590</vt:lpwstr>
      </vt:variant>
      <vt:variant>
        <vt:i4>1048639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_Toc198234589</vt:lpwstr>
      </vt:variant>
      <vt:variant>
        <vt:i4>1048639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_Toc198234588</vt:lpwstr>
      </vt:variant>
      <vt:variant>
        <vt:i4>1048639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_Toc198234587</vt:lpwstr>
      </vt:variant>
      <vt:variant>
        <vt:i4>1048639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_Toc198234586</vt:lpwstr>
      </vt:variant>
      <vt:variant>
        <vt:i4>1048639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_Toc198234585</vt:lpwstr>
      </vt:variant>
      <vt:variant>
        <vt:i4>1048639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_Toc198234584</vt:lpwstr>
      </vt:variant>
      <vt:variant>
        <vt:i4>1048639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_Toc198234583</vt:lpwstr>
      </vt:variant>
      <vt:variant>
        <vt:i4>1048639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_Toc198234582</vt:lpwstr>
      </vt:variant>
      <vt:variant>
        <vt:i4>1048639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_Toc198234581</vt:lpwstr>
      </vt:variant>
      <vt:variant>
        <vt:i4>1048639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_Toc198234580</vt:lpwstr>
      </vt:variant>
      <vt:variant>
        <vt:i4>2031679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_Toc198234579</vt:lpwstr>
      </vt:variant>
      <vt:variant>
        <vt:i4>2031679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_Toc198234578</vt:lpwstr>
      </vt:variant>
      <vt:variant>
        <vt:i4>2031679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_Toc198234577</vt:lpwstr>
      </vt:variant>
      <vt:variant>
        <vt:i4>2031679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_Toc198234576</vt:lpwstr>
      </vt:variant>
      <vt:variant>
        <vt:i4>2031679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_Toc198234575</vt:lpwstr>
      </vt:variant>
      <vt:variant>
        <vt:i4>2031679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_Toc198234574</vt:lpwstr>
      </vt:variant>
      <vt:variant>
        <vt:i4>2031679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_Toc198234573</vt:lpwstr>
      </vt:variant>
      <vt:variant>
        <vt:i4>2031679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_Toc198234572</vt:lpwstr>
      </vt:variant>
      <vt:variant>
        <vt:i4>2031679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_Toc198234571</vt:lpwstr>
      </vt:variant>
      <vt:variant>
        <vt:i4>2031679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_Toc198234570</vt:lpwstr>
      </vt:variant>
      <vt:variant>
        <vt:i4>1966143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_Toc198234569</vt:lpwstr>
      </vt:variant>
      <vt:variant>
        <vt:i4>1966143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_Toc198234568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Šablona dokumentu MP</dc:title>
  <dc:subject/>
  <dc:creator>jan.kocnar.022</dc:creator>
  <cp:keywords/>
  <dc:description/>
  <cp:lastModifiedBy>Jan Kočnar</cp:lastModifiedBy>
  <cp:revision>148</cp:revision>
  <dcterms:created xsi:type="dcterms:W3CDTF">2025-03-31T12:46:00Z</dcterms:created>
  <dcterms:modified xsi:type="dcterms:W3CDTF">2025-05-15T20:16:00Z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0x010100FE738256DF513D46B0D435F344E12D70</vt:lpwstr>
  </property>
</Properties>
</file>